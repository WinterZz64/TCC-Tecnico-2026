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454835" w:rsidR="00E227A8" w:rsidP="00EA2026" w:rsidRDefault="72B68052" w14:paraId="7AC11BB3" w14:textId="7772C5D9">
      <w:pPr>
        <w:pStyle w:val="Ttulo9"/>
        <w:rPr>
          <w:rFonts w:ascii="Poppins" w:hAnsi="Poppins" w:cs="Poppins"/>
        </w:rPr>
      </w:pPr>
      <w:r w:rsidRPr="01B976C0">
        <w:rPr>
          <w:rFonts w:ascii="Poppins" w:hAnsi="Poppins" w:cs="Poppins"/>
        </w:rPr>
        <w:t xml:space="preserve">Roteiro de </w:t>
      </w:r>
      <w:r w:rsidR="004F6056">
        <w:rPr>
          <w:rFonts w:ascii="Poppins" w:hAnsi="Poppins" w:cs="Poppins"/>
        </w:rPr>
        <w:t>a</w:t>
      </w:r>
      <w:r w:rsidRPr="01B976C0" w:rsidR="005221C3">
        <w:rPr>
          <w:rFonts w:ascii="Poppins" w:hAnsi="Poppins" w:cs="Poppins"/>
        </w:rPr>
        <w:t xml:space="preserve">tividade </w:t>
      </w:r>
      <w:r w:rsidR="004F6056">
        <w:rPr>
          <w:rFonts w:ascii="Poppins" w:hAnsi="Poppins" w:cs="Poppins"/>
        </w:rPr>
        <w:t>p</w:t>
      </w:r>
      <w:r w:rsidRPr="01B976C0" w:rsidR="005221C3">
        <w:rPr>
          <w:rFonts w:ascii="Poppins" w:hAnsi="Poppins" w:cs="Poppins"/>
        </w:rPr>
        <w:t>rática</w:t>
      </w:r>
    </w:p>
    <w:p w:rsidRPr="00814E58" w:rsidR="00814E58" w:rsidP="00F9737B" w:rsidRDefault="00814E58" w14:paraId="4CF5E947" w14:textId="77777777">
      <w:pPr>
        <w:jc w:val="both"/>
      </w:pPr>
    </w:p>
    <w:p w:rsidRPr="00814E58" w:rsidR="00E227A8" w:rsidP="00F9737B" w:rsidRDefault="00E227A8" w14:paraId="3859BC60" w14:textId="7A01095D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Pr="00814E58" w:rsid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 w:rsidR="004E713D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 w:rsidR="004E713D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:rsidRPr="00814E58" w:rsidR="0060776C" w:rsidP="00F9737B" w:rsidRDefault="0060776C" w14:paraId="150B4459" w14:textId="77777777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:rsidRPr="00EA2026" w:rsidR="00F9737B" w:rsidP="00EA2026" w:rsidRDefault="00F9737B" w14:paraId="3E3E62E1" w14:textId="069E73BA">
      <w:pPr>
        <w:pStyle w:val="Ttulo2"/>
        <w:rPr>
          <w:rFonts w:ascii="Poppins" w:hAnsi="Poppins" w:cs="Poppins"/>
          <w:b/>
          <w:bCs/>
          <w:sz w:val="32"/>
          <w:szCs w:val="32"/>
        </w:rPr>
      </w:pPr>
      <w:r w:rsidRPr="00EA2026">
        <w:rPr>
          <w:rFonts w:ascii="Poppins" w:hAnsi="Poppins" w:cs="Poppins"/>
          <w:b/>
          <w:bCs/>
          <w:sz w:val="32"/>
          <w:szCs w:val="32"/>
        </w:rPr>
        <w:t xml:space="preserve">Trabalho em </w:t>
      </w:r>
      <w:r w:rsidR="00EA2026">
        <w:rPr>
          <w:rFonts w:ascii="Poppins" w:hAnsi="Poppins" w:cs="Poppins"/>
          <w:b/>
          <w:bCs/>
          <w:sz w:val="32"/>
          <w:szCs w:val="32"/>
        </w:rPr>
        <w:t>e</w:t>
      </w:r>
      <w:r w:rsidRPr="00EA2026">
        <w:rPr>
          <w:rFonts w:ascii="Poppins" w:hAnsi="Poppins" w:cs="Poppins"/>
          <w:b/>
          <w:bCs/>
          <w:sz w:val="32"/>
          <w:szCs w:val="32"/>
        </w:rPr>
        <w:t xml:space="preserve">quipe com </w:t>
      </w:r>
      <w:proofErr w:type="spellStart"/>
      <w:r w:rsidRPr="002C529D" w:rsidR="004F6056">
        <w:rPr>
          <w:rFonts w:ascii="Poppins" w:hAnsi="Poppins" w:cs="Poppins"/>
          <w:b/>
          <w:bCs/>
          <w:i/>
          <w:iCs/>
          <w:sz w:val="32"/>
          <w:szCs w:val="32"/>
        </w:rPr>
        <w:t>b</w:t>
      </w:r>
      <w:r w:rsidRPr="002C529D">
        <w:rPr>
          <w:rFonts w:ascii="Poppins" w:hAnsi="Poppins" w:cs="Poppins"/>
          <w:b/>
          <w:bCs/>
          <w:i/>
          <w:iCs/>
          <w:sz w:val="32"/>
          <w:szCs w:val="32"/>
        </w:rPr>
        <w:t>ranches</w:t>
      </w:r>
      <w:proofErr w:type="spellEnd"/>
      <w:r w:rsidRPr="00EA2026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EA2026">
        <w:rPr>
          <w:rFonts w:ascii="Poppins" w:hAnsi="Poppins" w:cs="Poppins"/>
          <w:b/>
          <w:bCs/>
          <w:sz w:val="32"/>
          <w:szCs w:val="32"/>
        </w:rPr>
        <w:t>d</w:t>
      </w:r>
      <w:r w:rsidRPr="00EA2026">
        <w:rPr>
          <w:rFonts w:ascii="Poppins" w:hAnsi="Poppins" w:cs="Poppins"/>
          <w:b/>
          <w:bCs/>
          <w:sz w:val="32"/>
          <w:szCs w:val="32"/>
        </w:rPr>
        <w:t>esenvolvendo o site Moda &amp; Estilo</w:t>
      </w:r>
    </w:p>
    <w:p w:rsidR="00EA2026" w:rsidP="00EA2026" w:rsidRDefault="00EA2026" w14:paraId="4465E4D5" w14:textId="77777777">
      <w:bookmarkStart w:name="_71c90y8yctw" w:colFirst="0" w:colLast="0" w:id="0"/>
      <w:bookmarkEnd w:id="0"/>
    </w:p>
    <w:p w:rsidR="002C529D" w:rsidP="00EA2026" w:rsidRDefault="002C529D" w14:paraId="00EB6767" w14:textId="77777777"/>
    <w:p w:rsidR="008D76CB" w:rsidP="008D76CB" w:rsidRDefault="008D76CB" w14:paraId="450CFEC0" w14:textId="435769D0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8D76CB">
        <w:rPr>
          <w:rFonts w:ascii="Poppins" w:hAnsi="Poppins" w:cs="Poppins"/>
          <w:b/>
          <w:bCs/>
          <w:sz w:val="28"/>
        </w:rPr>
        <w:t>Objetivo</w:t>
      </w:r>
    </w:p>
    <w:p w:rsidRPr="008D76CB" w:rsidR="008D76CB" w:rsidP="008D76CB" w:rsidRDefault="008D76CB" w14:paraId="29CA2285" w14:textId="77777777"/>
    <w:p w:rsidRPr="008D76CB" w:rsidR="008D76CB" w:rsidP="008D76CB" w:rsidRDefault="008D76CB" w14:paraId="2F6AD5B3" w14:textId="1E71065D">
      <w:pPr>
        <w:rPr>
          <w:rFonts w:ascii="Poppins" w:hAnsi="Poppins" w:cs="Poppins"/>
        </w:rPr>
      </w:pPr>
      <w:r w:rsidRPr="008D76CB">
        <w:rPr>
          <w:rFonts w:ascii="Poppins" w:hAnsi="Poppins" w:cs="Poppins"/>
        </w:rPr>
        <w:t>Implementar funcionalidades usando</w:t>
      </w:r>
      <w:r w:rsidR="004F6056">
        <w:rPr>
          <w:rFonts w:ascii="Poppins" w:hAnsi="Poppins" w:cs="Poppins"/>
        </w:rPr>
        <w:t xml:space="preserve"> o</w:t>
      </w:r>
      <w:r w:rsidRPr="008D76CB">
        <w:rPr>
          <w:rFonts w:ascii="Poppins" w:hAnsi="Poppins" w:cs="Poppins"/>
        </w:rPr>
        <w:t xml:space="preserve"> Git com ramificações (</w:t>
      </w:r>
      <w:r w:rsidRPr="008D76CB">
        <w:rPr>
          <w:rFonts w:ascii="Poppins" w:hAnsi="Poppins" w:cs="Poppins"/>
          <w:i/>
          <w:iCs/>
        </w:rPr>
        <w:t>branches</w:t>
      </w:r>
      <w:r w:rsidRPr="008D76CB">
        <w:rPr>
          <w:rFonts w:ascii="Poppins" w:hAnsi="Poppins" w:cs="Poppins"/>
        </w:rPr>
        <w:t>) para organizar o trabalho em equipe.</w:t>
      </w:r>
    </w:p>
    <w:p w:rsidRPr="008D76CB" w:rsidR="008D76CB" w:rsidP="008D76CB" w:rsidRDefault="008D76CB" w14:paraId="0ABF10A7" w14:textId="77777777">
      <w:pPr>
        <w:pStyle w:val="Ttulo3"/>
        <w:jc w:val="both"/>
        <w:rPr>
          <w:rFonts w:ascii="Poppins" w:hAnsi="Poppins" w:cs="Poppins"/>
          <w:b/>
          <w:bCs/>
          <w:sz w:val="28"/>
        </w:rPr>
      </w:pPr>
    </w:p>
    <w:p w:rsidR="008D76CB" w:rsidP="008D76CB" w:rsidRDefault="008D76CB" w14:paraId="7E64D410" w14:textId="0B831739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8D76CB">
        <w:rPr>
          <w:rFonts w:ascii="Poppins" w:hAnsi="Poppins" w:cs="Poppins"/>
          <w:b/>
          <w:bCs/>
          <w:sz w:val="28"/>
        </w:rPr>
        <w:t>Materiais necessários</w:t>
      </w:r>
    </w:p>
    <w:p w:rsidRPr="008D76CB" w:rsidR="008D76CB" w:rsidP="008D76CB" w:rsidRDefault="008D76CB" w14:paraId="01DF07D7" w14:textId="77777777"/>
    <w:p w:rsidRPr="008D76CB" w:rsidR="008D76CB" w:rsidP="008D76CB" w:rsidRDefault="008D76CB" w14:paraId="58EF5F77" w14:textId="77777777">
      <w:pPr>
        <w:numPr>
          <w:ilvl w:val="0"/>
          <w:numId w:val="42"/>
        </w:numPr>
        <w:rPr>
          <w:rFonts w:ascii="Poppins" w:hAnsi="Poppins" w:cs="Poppins"/>
        </w:rPr>
      </w:pPr>
      <w:bookmarkStart w:name="_Hlk209543863" w:id="1"/>
      <w:r w:rsidRPr="008D76CB">
        <w:rPr>
          <w:rFonts w:ascii="Poppins" w:hAnsi="Poppins" w:cs="Poppins"/>
        </w:rPr>
        <w:t>Computador com acesso à internet e ambiente de desenvolvimento.</w:t>
      </w:r>
    </w:p>
    <w:p w:rsidRPr="008D76CB" w:rsidR="008D76CB" w:rsidP="008D76CB" w:rsidRDefault="008D76CB" w14:paraId="722E3F2E" w14:textId="77777777">
      <w:pPr>
        <w:numPr>
          <w:ilvl w:val="0"/>
          <w:numId w:val="42"/>
        </w:numPr>
        <w:rPr>
          <w:rFonts w:ascii="Poppins" w:hAnsi="Poppins" w:cs="Poppins"/>
        </w:rPr>
      </w:pPr>
      <w:r w:rsidRPr="008D76CB">
        <w:rPr>
          <w:rFonts w:ascii="Poppins" w:hAnsi="Poppins" w:cs="Poppins"/>
        </w:rPr>
        <w:t>Editor de texto ou IDE para pseudocódigo.</w:t>
      </w:r>
    </w:p>
    <w:p w:rsidRPr="008D76CB" w:rsidR="008D76CB" w:rsidP="008D76CB" w:rsidRDefault="008D76CB" w14:paraId="733AB793" w14:textId="77777777">
      <w:pPr>
        <w:numPr>
          <w:ilvl w:val="0"/>
          <w:numId w:val="42"/>
        </w:numPr>
        <w:rPr>
          <w:rFonts w:ascii="Poppins" w:hAnsi="Poppins" w:cs="Poppins"/>
        </w:rPr>
      </w:pPr>
      <w:r w:rsidRPr="008D76CB">
        <w:rPr>
          <w:rFonts w:ascii="Poppins" w:hAnsi="Poppins" w:cs="Poppins"/>
        </w:rPr>
        <w:t>Caderno, canetas e lápis.</w:t>
      </w:r>
    </w:p>
    <w:bookmarkEnd w:id="1"/>
    <w:p w:rsidRPr="008D76CB" w:rsidR="008D76CB" w:rsidP="00EA2026" w:rsidRDefault="008D76CB" w14:paraId="02D286CC" w14:textId="77777777">
      <w:pPr>
        <w:rPr>
          <w:rFonts w:ascii="Poppins" w:hAnsi="Poppins" w:cs="Poppins"/>
        </w:rPr>
      </w:pPr>
    </w:p>
    <w:p w:rsidRPr="00EA2026" w:rsidR="00EA2026" w:rsidP="00EA2026" w:rsidRDefault="00EA2026" w14:paraId="29B401F7" w14:textId="77777777"/>
    <w:p w:rsidRPr="00EA2026" w:rsidR="00F9737B" w:rsidP="00F9737B" w:rsidRDefault="00F9737B" w14:paraId="7A64202F" w14:textId="3B785496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EA2026">
        <w:rPr>
          <w:rFonts w:ascii="Poppins" w:hAnsi="Poppins" w:cs="Poppins"/>
          <w:b/>
          <w:bCs/>
          <w:sz w:val="28"/>
        </w:rPr>
        <w:t>Contexto</w:t>
      </w:r>
    </w:p>
    <w:p w:rsidR="00F9737B" w:rsidP="00F9737B" w:rsidRDefault="00F9737B" w14:paraId="2F243B89" w14:textId="77777777">
      <w:pPr>
        <w:jc w:val="both"/>
        <w:rPr>
          <w:rFonts w:ascii="Poppins" w:hAnsi="Poppins" w:cs="Poppins"/>
        </w:rPr>
      </w:pPr>
    </w:p>
    <w:p w:rsidR="00EA2026" w:rsidP="00F9737B" w:rsidRDefault="00F9737B" w14:paraId="76C2F877" w14:textId="71D4576B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 xml:space="preserve">Imagine que você faz parte da equipe de desenvolvimento da </w:t>
      </w:r>
      <w:proofErr w:type="spellStart"/>
      <w:r w:rsidRPr="00EA2026">
        <w:rPr>
          <w:rFonts w:ascii="Poppins" w:hAnsi="Poppins" w:cs="Poppins"/>
        </w:rPr>
        <w:t>TechStart</w:t>
      </w:r>
      <w:proofErr w:type="spellEnd"/>
      <w:r w:rsidRPr="00EA2026">
        <w:rPr>
          <w:rFonts w:ascii="Poppins" w:hAnsi="Poppins" w:cs="Poppins"/>
        </w:rPr>
        <w:t xml:space="preserve"> </w:t>
      </w:r>
      <w:proofErr w:type="spellStart"/>
      <w:r w:rsidRPr="00EA2026">
        <w:rPr>
          <w:rFonts w:ascii="Poppins" w:hAnsi="Poppins" w:cs="Poppins"/>
        </w:rPr>
        <w:t>Solutions</w:t>
      </w:r>
      <w:proofErr w:type="spellEnd"/>
      <w:r w:rsidRPr="00EA2026">
        <w:rPr>
          <w:rFonts w:ascii="Poppins" w:hAnsi="Poppins" w:cs="Poppins"/>
        </w:rPr>
        <w:t xml:space="preserve">, uma startup de tecnologia. Sua equipe foi contratada para criar um novo e-commerce para a loja Moda &amp; Estilo. </w:t>
      </w:r>
    </w:p>
    <w:p w:rsidR="00EA2026" w:rsidP="00F9737B" w:rsidRDefault="00EA2026" w14:paraId="424C3F5D" w14:textId="77777777">
      <w:pPr>
        <w:jc w:val="both"/>
        <w:rPr>
          <w:rFonts w:ascii="Poppins" w:hAnsi="Poppins" w:cs="Poppins"/>
        </w:rPr>
      </w:pPr>
    </w:p>
    <w:p w:rsidRPr="00EA2026" w:rsidR="00F9737B" w:rsidP="00F9737B" w:rsidRDefault="00F9737B" w14:paraId="6E33B218" w14:textId="5D27E9E0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>O projeto está no início e, para garantir que o trabalho seja organizado e que diferentes desenvolvedores possam atuar em paralelo sem causar problemas, a equipe decidiu usar</w:t>
      </w:r>
      <w:r w:rsidR="004F6056">
        <w:rPr>
          <w:rFonts w:ascii="Poppins" w:hAnsi="Poppins" w:cs="Poppins"/>
        </w:rPr>
        <w:t xml:space="preserve"> o</w:t>
      </w:r>
      <w:r w:rsidRPr="00EA2026">
        <w:rPr>
          <w:rFonts w:ascii="Poppins" w:hAnsi="Poppins" w:cs="Poppins"/>
        </w:rPr>
        <w:t xml:space="preserve"> Git para o versionamento de código.</w:t>
      </w:r>
    </w:p>
    <w:p w:rsidRPr="00EA2026" w:rsidR="00F9737B" w:rsidP="00F9737B" w:rsidRDefault="00F9737B" w14:paraId="504428D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</w:rPr>
      </w:pPr>
    </w:p>
    <w:p w:rsidRPr="00EA2026" w:rsidR="00F9737B" w:rsidP="00F9737B" w:rsidRDefault="00F9737B" w14:paraId="61DFD67C" w14:textId="7A2A9AA1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 xml:space="preserve">Cada membro da equipe ficará responsável por uma funcionalidade diferente do site. </w:t>
      </w:r>
      <w:r w:rsidR="004F6056">
        <w:rPr>
          <w:rFonts w:ascii="Poppins" w:hAnsi="Poppins" w:cs="Poppins"/>
        </w:rPr>
        <w:t>S</w:t>
      </w:r>
      <w:r w:rsidRPr="00EA2026">
        <w:rPr>
          <w:rFonts w:ascii="Poppins" w:hAnsi="Poppins" w:cs="Poppins"/>
        </w:rPr>
        <w:t>eu papel será crucial para o sucesso do projeto!</w:t>
      </w:r>
    </w:p>
    <w:p w:rsidRPr="00EA2026" w:rsidR="00F9737B" w:rsidP="00F9737B" w:rsidRDefault="00F9737B" w14:paraId="6334421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</w:rPr>
      </w:pPr>
    </w:p>
    <w:p w:rsidR="00F9737B" w:rsidP="00F9737B" w:rsidRDefault="18613EB3" w14:paraId="66D84D89" w14:textId="77777777">
      <w:pPr>
        <w:jc w:val="both"/>
        <w:rPr>
          <w:rFonts w:ascii="Poppins" w:hAnsi="Poppins" w:cs="Poppins"/>
          <w:sz w:val="20"/>
          <w:szCs w:val="20"/>
        </w:rPr>
      </w:pPr>
      <w:bookmarkStart w:name="_Hlk209543910" w:id="2"/>
      <w:r w:rsidRPr="002C529D">
        <w:rPr>
          <w:rFonts w:ascii="Poppins" w:hAnsi="Poppins" w:cs="Poppins"/>
          <w:sz w:val="20"/>
          <w:szCs w:val="20"/>
        </w:rPr>
        <w:t>Situação fictícia produzida pela SEDUC-SP.</w:t>
      </w:r>
    </w:p>
    <w:p w:rsidRPr="002C529D" w:rsidR="004F6056" w:rsidP="00F9737B" w:rsidRDefault="004F6056" w14:paraId="4E9633B5" w14:textId="77777777">
      <w:pPr>
        <w:jc w:val="both"/>
        <w:rPr>
          <w:rFonts w:ascii="Poppins" w:hAnsi="Poppins" w:cs="Poppins"/>
          <w:sz w:val="20"/>
          <w:szCs w:val="20"/>
        </w:rPr>
      </w:pPr>
    </w:p>
    <w:bookmarkEnd w:id="2"/>
    <w:p w:rsidRPr="00706D10" w:rsidR="00F9737B" w:rsidP="00F9737B" w:rsidRDefault="00F9737B" w14:paraId="33891863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1323712A" w14:textId="404B8024">
      <w:pPr>
        <w:pStyle w:val="Ttulo2"/>
        <w:jc w:val="both"/>
        <w:rPr>
          <w:rFonts w:ascii="Poppins" w:hAnsi="Poppins" w:cs="Poppins"/>
          <w:b/>
          <w:bCs/>
        </w:rPr>
      </w:pPr>
      <w:bookmarkStart w:name="_8awqpnky7avk" w:colFirst="0" w:colLast="0" w:id="3"/>
      <w:bookmarkEnd w:id="3"/>
      <w:r w:rsidRPr="00F9737B">
        <w:rPr>
          <w:rFonts w:ascii="Poppins" w:hAnsi="Poppins" w:cs="Poppins"/>
          <w:b/>
          <w:bCs/>
        </w:rPr>
        <w:t xml:space="preserve">1. Preparando o </w:t>
      </w:r>
      <w:r w:rsidR="004F6056">
        <w:rPr>
          <w:rFonts w:ascii="Poppins" w:hAnsi="Poppins" w:cs="Poppins"/>
          <w:b/>
          <w:bCs/>
        </w:rPr>
        <w:t>a</w:t>
      </w:r>
      <w:r w:rsidRPr="00F9737B">
        <w:rPr>
          <w:rFonts w:ascii="Poppins" w:hAnsi="Poppins" w:cs="Poppins"/>
          <w:b/>
          <w:bCs/>
        </w:rPr>
        <w:t xml:space="preserve">mbiente de </w:t>
      </w:r>
      <w:r w:rsidR="004F6056">
        <w:rPr>
          <w:rFonts w:ascii="Poppins" w:hAnsi="Poppins" w:cs="Poppins"/>
          <w:b/>
          <w:bCs/>
        </w:rPr>
        <w:t>t</w:t>
      </w:r>
      <w:r w:rsidRPr="00F9737B">
        <w:rPr>
          <w:rFonts w:ascii="Poppins" w:hAnsi="Poppins" w:cs="Poppins"/>
          <w:b/>
          <w:bCs/>
        </w:rPr>
        <w:t>rabalho</w:t>
      </w:r>
    </w:p>
    <w:p w:rsidRPr="00706D10" w:rsidR="00F9737B" w:rsidP="00F9737B" w:rsidRDefault="00F9737B" w14:paraId="51B91D6A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45AA5E73" w14:textId="2B7FC609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Todo projeto de desenvolvimento começa com a organização do ambiente. </w:t>
      </w:r>
      <w:r w:rsidR="004F6056">
        <w:rPr>
          <w:rFonts w:ascii="Poppins" w:hAnsi="Poppins" w:cs="Poppins"/>
        </w:rPr>
        <w:t>Assim, criaremos</w:t>
      </w:r>
      <w:r w:rsidRPr="00706D10">
        <w:rPr>
          <w:rFonts w:ascii="Poppins" w:hAnsi="Poppins" w:cs="Poppins"/>
        </w:rPr>
        <w:t xml:space="preserve"> um repositório Git para o nosso projeto.</w:t>
      </w:r>
    </w:p>
    <w:p w:rsidRPr="00706D10" w:rsidR="00F9737B" w:rsidP="00F9737B" w:rsidRDefault="00F9737B" w14:paraId="33F62DAE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06434621" w14:textId="5FDD22C1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1: </w:t>
      </w:r>
      <w:r w:rsidR="004F6056">
        <w:rPr>
          <w:rFonts w:ascii="Poppins" w:hAnsi="Poppins" w:cs="Poppins"/>
          <w:b/>
          <w:bCs/>
          <w:sz w:val="28"/>
          <w:szCs w:val="20"/>
        </w:rPr>
        <w:t>c</w:t>
      </w:r>
      <w:r w:rsidRPr="00F9737B" w:rsidR="004F6056">
        <w:rPr>
          <w:rFonts w:ascii="Poppins" w:hAnsi="Poppins" w:cs="Poppins"/>
          <w:b/>
          <w:bCs/>
          <w:sz w:val="28"/>
          <w:szCs w:val="20"/>
        </w:rPr>
        <w:t xml:space="preserve">rie </w:t>
      </w:r>
      <w:r w:rsidRPr="00F9737B">
        <w:rPr>
          <w:rFonts w:ascii="Poppins" w:hAnsi="Poppins" w:cs="Poppins"/>
          <w:b/>
          <w:bCs/>
          <w:sz w:val="28"/>
          <w:szCs w:val="20"/>
        </w:rPr>
        <w:t>uma pasta para o projeto</w:t>
      </w:r>
    </w:p>
    <w:p w:rsidRPr="00706D10" w:rsidR="00F9737B" w:rsidP="00F9737B" w:rsidRDefault="00F9737B" w14:paraId="5DE61243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E578FF8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Primeiro, vamos criar uma pasta em seu computador para guardar todos os arquivos do projeto. Você pode fazer isso de duas maneiras:</w:t>
      </w:r>
    </w:p>
    <w:p w:rsidRPr="00706D10" w:rsidR="00F9737B" w:rsidP="00F9737B" w:rsidRDefault="00F9737B" w14:paraId="603B120E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53091AE" w14:textId="418B3E00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 xml:space="preserve">Opção 1: </w:t>
      </w:r>
      <w:r w:rsidR="004F6056">
        <w:rPr>
          <w:rFonts w:ascii="Poppins" w:hAnsi="Poppins" w:cs="Poppins"/>
          <w:b/>
        </w:rPr>
        <w:t>u</w:t>
      </w:r>
      <w:r w:rsidRPr="00706D10" w:rsidR="004F6056">
        <w:rPr>
          <w:rFonts w:ascii="Poppins" w:hAnsi="Poppins" w:cs="Poppins"/>
          <w:b/>
        </w:rPr>
        <w:t xml:space="preserve">sando </w:t>
      </w:r>
      <w:r w:rsidRPr="00706D10">
        <w:rPr>
          <w:rFonts w:ascii="Poppins" w:hAnsi="Poppins" w:cs="Poppins"/>
          <w:b/>
        </w:rPr>
        <w:t>a interface gráfica do seu sistema operacional</w:t>
      </w:r>
    </w:p>
    <w:p w:rsidRPr="00706D10" w:rsidR="00F9737B" w:rsidP="00F9737B" w:rsidRDefault="00F9737B" w14:paraId="43519DF2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D252FAC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1.  Abra o Explorador de Arquivos (no Windows) ou o Finder (no macOS).</w:t>
      </w:r>
    </w:p>
    <w:p w:rsidR="00F9737B" w:rsidP="00F9737B" w:rsidRDefault="18613EB3" w14:paraId="2756B066" w14:textId="7777777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01831E8" wp14:editId="26017047">
            <wp:extent cx="476250" cy="476250"/>
            <wp:effectExtent l="0" t="0" r="0" b="0"/>
            <wp:docPr id="1" name="Picture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Ícon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3985B7" w:rsidP="3B129766" w:rsidRDefault="353985B7" w14:paraId="2B46E16D" w14:textId="6D6E09DC">
      <w:pPr>
        <w:jc w:val="both"/>
        <w:rPr>
          <w:rFonts w:ascii="Poppins" w:hAnsi="Poppins" w:cs="Poppins"/>
          <w:sz w:val="11"/>
          <w:szCs w:val="11"/>
        </w:rPr>
      </w:pPr>
      <w:r w:rsidRPr="3B129766">
        <w:rPr>
          <w:rFonts w:ascii="Poppins" w:hAnsi="Poppins" w:cs="Poppins"/>
          <w:sz w:val="11"/>
          <w:szCs w:val="11"/>
        </w:rPr>
        <w:t>© Microsoft Windows</w:t>
      </w:r>
    </w:p>
    <w:p w:rsidRPr="00706D10" w:rsidR="00F9737B" w:rsidP="00F9737B" w:rsidRDefault="00F9737B" w14:paraId="43BA0D80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3A4B62D" w14:textId="15D65175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Navegue até o local onde deseja criar a pasta do projeto (por exemplo, na sua Área de </w:t>
      </w:r>
      <w:r w:rsidR="004F6056">
        <w:rPr>
          <w:rFonts w:ascii="Poppins" w:hAnsi="Poppins" w:cs="Poppins"/>
        </w:rPr>
        <w:t>t</w:t>
      </w:r>
      <w:r w:rsidRPr="00706D10" w:rsidR="004F6056">
        <w:rPr>
          <w:rFonts w:ascii="Poppins" w:hAnsi="Poppins" w:cs="Poppins"/>
        </w:rPr>
        <w:t xml:space="preserve">rabalho </w:t>
      </w:r>
      <w:r w:rsidRPr="00706D10">
        <w:rPr>
          <w:rFonts w:ascii="Poppins" w:hAnsi="Poppins" w:cs="Poppins"/>
        </w:rPr>
        <w:t>ou na pasta Documentos).</w:t>
      </w:r>
    </w:p>
    <w:p w:rsidRPr="00706D10" w:rsidR="00F9737B" w:rsidP="00F9737B" w:rsidRDefault="00F9737B" w14:paraId="70EDAB8B" w14:textId="5D89F483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3.  Clique com o botão direito do mouse, vá em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Novo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</w:t>
      </w:r>
      <w:r w:rsidR="004F6056">
        <w:rPr>
          <w:rFonts w:ascii="Poppins" w:hAnsi="Poppins" w:cs="Poppins"/>
        </w:rPr>
        <w:t>,</w:t>
      </w:r>
      <w:r w:rsidRPr="00706D10">
        <w:rPr>
          <w:rFonts w:ascii="Poppins" w:hAnsi="Poppins" w:cs="Poppins"/>
        </w:rPr>
        <w:t xml:space="preserve"> depois</w:t>
      </w:r>
      <w:r w:rsidR="004F6056">
        <w:rPr>
          <w:rFonts w:ascii="Poppins" w:hAnsi="Poppins" w:cs="Poppins"/>
        </w:rPr>
        <w:t>,</w:t>
      </w:r>
      <w:r w:rsidRPr="00706D10">
        <w:rPr>
          <w:rFonts w:ascii="Poppins" w:hAnsi="Poppins" w:cs="Poppins"/>
        </w:rPr>
        <w:t xml:space="preserve"> em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Pasta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:rsidR="00F9737B" w:rsidP="00F9737B" w:rsidRDefault="18613EB3" w14:paraId="68DAF379" w14:textId="7777777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D4A9B6B" wp14:editId="2E70249E">
            <wp:extent cx="485775" cy="485775"/>
            <wp:effectExtent l="0" t="0" r="9525" b="0"/>
            <wp:docPr id="2" name="Picture 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Ícon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6D10" w:rsidR="009976A8" w:rsidP="00F9737B" w:rsidRDefault="3E893EE7" w14:paraId="0E719612" w14:textId="3F811CAD">
      <w:pPr>
        <w:jc w:val="both"/>
        <w:rPr>
          <w:rFonts w:ascii="Poppins" w:hAnsi="Poppins" w:cs="Poppins"/>
        </w:rPr>
      </w:pPr>
      <w:r w:rsidRPr="3B129766">
        <w:rPr>
          <w:rFonts w:ascii="Poppins" w:hAnsi="Poppins" w:cs="Poppins"/>
          <w:color w:val="000000" w:themeColor="text1"/>
          <w:sz w:val="11"/>
          <w:szCs w:val="11"/>
        </w:rPr>
        <w:t xml:space="preserve">© Microsoft Windows </w:t>
      </w:r>
    </w:p>
    <w:p w:rsidRPr="00706D10" w:rsidR="00F9737B" w:rsidP="00F9737B" w:rsidRDefault="00F9737B" w14:paraId="32BB4C17" w14:textId="3009E282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4.  Dê o nome de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a sua nova pasta.</w:t>
      </w:r>
    </w:p>
    <w:p w:rsidRPr="00706D10" w:rsidR="00F9737B" w:rsidP="00F9737B" w:rsidRDefault="00F9737B" w14:paraId="5662CDBE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77BE57D" w14:textId="5735EBDE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 xml:space="preserve">Opção 2: </w:t>
      </w:r>
      <w:r w:rsidR="004F6056">
        <w:rPr>
          <w:rFonts w:ascii="Poppins" w:hAnsi="Poppins" w:cs="Poppins"/>
          <w:b/>
        </w:rPr>
        <w:t>u</w:t>
      </w:r>
      <w:r w:rsidRPr="00706D10" w:rsidR="004F6056">
        <w:rPr>
          <w:rFonts w:ascii="Poppins" w:hAnsi="Poppins" w:cs="Poppins"/>
          <w:b/>
        </w:rPr>
        <w:t xml:space="preserve">sando </w:t>
      </w:r>
      <w:r w:rsidRPr="00706D10">
        <w:rPr>
          <w:rFonts w:ascii="Poppins" w:hAnsi="Poppins" w:cs="Poppins"/>
          <w:b/>
        </w:rPr>
        <w:t>o terminal de comando</w:t>
      </w:r>
    </w:p>
    <w:p w:rsidRPr="00706D10" w:rsidR="00F9737B" w:rsidP="00F9737B" w:rsidRDefault="00F9737B" w14:paraId="571FC2BA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87E3CFF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Se você já se sente à vontade com o terminal, pode criar a pasta com um simples comando.</w:t>
      </w:r>
    </w:p>
    <w:p w:rsidRPr="00706D10" w:rsidR="00F9737B" w:rsidP="00F9737B" w:rsidRDefault="00F9737B" w14:paraId="1DF70444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86B6179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1.  Abra o Terminal (no macOS ou Linux) ou o Git Bash (no Windows).</w:t>
      </w:r>
    </w:p>
    <w:p w:rsidR="00F9737B" w:rsidP="00F9737B" w:rsidRDefault="00F9737B" w14:paraId="3A871E59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noProof/>
        </w:rPr>
        <w:drawing>
          <wp:inline distT="0" distB="0" distL="0" distR="0" wp14:anchorId="5CC6A4B8" wp14:editId="39A16633">
            <wp:extent cx="438150" cy="438150"/>
            <wp:effectExtent l="0" t="0" r="0" b="0"/>
            <wp:docPr id="3" name="Picture 3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or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6D10" w:rsidR="00F9737B" w:rsidP="00F9737B" w:rsidRDefault="730F9D77" w14:paraId="6CA4096E" w14:textId="71A46502">
      <w:pPr>
        <w:jc w:val="both"/>
        <w:rPr>
          <w:rFonts w:ascii="Poppins" w:hAnsi="Poppins" w:cs="Poppins"/>
        </w:rPr>
      </w:pPr>
      <w:r w:rsidRPr="3B129766">
        <w:rPr>
          <w:rFonts w:ascii="Poppins" w:hAnsi="Poppins" w:cs="Poppins"/>
          <w:sz w:val="11"/>
          <w:szCs w:val="11"/>
        </w:rPr>
        <w:t>Fonte da imagem: Autor</w:t>
      </w:r>
    </w:p>
    <w:p w:rsidRPr="00706D10" w:rsidR="00F9737B" w:rsidP="00F9737B" w:rsidRDefault="00F9737B" w14:paraId="6C0ABDA4" w14:textId="5AD7B1E1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Digite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mkdir</w:t>
      </w:r>
      <w:proofErr w:type="spellEnd"/>
      <w:r w:rsidRPr="00706D10">
        <w:rPr>
          <w:rFonts w:ascii="Poppins" w:hAnsi="Poppins" w:cs="Poppins"/>
        </w:rPr>
        <w:t xml:space="preserve"> 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pressione Enter. Isso criará a pasta.</w:t>
      </w:r>
    </w:p>
    <w:p w:rsidR="00F9737B" w:rsidP="00F9737B" w:rsidRDefault="004F6056" w14:paraId="731A2001" w14:textId="404DC8CD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“</w:t>
      </w:r>
      <w:r w:rsidRPr="00706D10" w:rsidR="00F9737B">
        <w:rPr>
          <w:rFonts w:ascii="Poppins" w:hAnsi="Poppins" w:cs="Poppins"/>
        </w:rPr>
        <w:t>mkdir moda-e-estilo</w:t>
      </w:r>
      <w:r>
        <w:rPr>
          <w:rFonts w:ascii="Poppins" w:hAnsi="Poppins" w:cs="Poppins"/>
        </w:rPr>
        <w:t>”.</w:t>
      </w:r>
    </w:p>
    <w:p w:rsidRPr="00706D10" w:rsidR="00F9737B" w:rsidP="00F9737B" w:rsidRDefault="00F9737B" w14:paraId="7D986BB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4C4AC810" w14:textId="089CD746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3.  Agora, entre na pasta que você acabou de criar com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cd</w:t>
      </w:r>
      <w:proofErr w:type="spellEnd"/>
      <w:r w:rsidRPr="00706D10">
        <w:rPr>
          <w:rFonts w:ascii="Poppins" w:hAnsi="Poppins" w:cs="Poppins"/>
        </w:rPr>
        <w:t xml:space="preserve"> 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:rsidRPr="00706D10" w:rsidR="00F9737B" w:rsidP="00F9737B" w:rsidRDefault="00F9737B" w14:paraId="3B212A86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026922D0" w14:textId="03FB3E0C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2: </w:t>
      </w:r>
      <w:r w:rsidR="004F6056">
        <w:rPr>
          <w:rFonts w:ascii="Poppins" w:hAnsi="Poppins" w:cs="Poppins"/>
          <w:b/>
          <w:bCs/>
          <w:sz w:val="28"/>
          <w:szCs w:val="20"/>
        </w:rPr>
        <w:t>i</w:t>
      </w:r>
      <w:r w:rsidRPr="00F9737B" w:rsidR="004F6056">
        <w:rPr>
          <w:rFonts w:ascii="Poppins" w:hAnsi="Poppins" w:cs="Poppins"/>
          <w:b/>
          <w:bCs/>
          <w:sz w:val="28"/>
          <w:szCs w:val="20"/>
        </w:rPr>
        <w:t xml:space="preserve">nicie 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um repositório </w:t>
      </w:r>
      <w:proofErr w:type="spellStart"/>
      <w:r w:rsidRPr="00F9737B">
        <w:rPr>
          <w:rFonts w:ascii="Poppins" w:hAnsi="Poppins" w:cs="Poppins"/>
          <w:b/>
          <w:bCs/>
          <w:sz w:val="28"/>
          <w:szCs w:val="20"/>
        </w:rPr>
        <w:t>Git</w:t>
      </w:r>
      <w:proofErr w:type="spellEnd"/>
    </w:p>
    <w:p w:rsidRPr="00706D10" w:rsidR="00F9737B" w:rsidP="00F9737B" w:rsidRDefault="00F9737B" w14:paraId="166927A8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B23244F" w14:textId="58880CE1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estamos dentro da pasta do projeto, </w:t>
      </w:r>
      <w:r w:rsidR="004F6056">
        <w:rPr>
          <w:rFonts w:ascii="Poppins" w:hAnsi="Poppins" w:cs="Poppins"/>
        </w:rPr>
        <w:t xml:space="preserve">diremos </w:t>
      </w:r>
      <w:r w:rsidRPr="00706D10">
        <w:rPr>
          <w:rFonts w:ascii="Poppins" w:hAnsi="Poppins" w:cs="Poppins"/>
        </w:rPr>
        <w:t xml:space="preserve">ao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para começar a "observar" essa pasta. Isso transforma a pasta em um repositório Git.</w:t>
      </w:r>
    </w:p>
    <w:p w:rsidRPr="00706D10" w:rsidR="00F9737B" w:rsidP="00F9737B" w:rsidRDefault="00F9737B" w14:paraId="6E34D818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C52F20C" w14:textId="62CBFBEA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No seu </w:t>
      </w:r>
      <w:r w:rsidR="004F6056">
        <w:rPr>
          <w:rFonts w:ascii="Poppins" w:hAnsi="Poppins" w:cs="Poppins"/>
        </w:rPr>
        <w:t>T</w:t>
      </w:r>
      <w:r w:rsidRPr="00706D10" w:rsidR="004F6056">
        <w:rPr>
          <w:rFonts w:ascii="Poppins" w:hAnsi="Poppins" w:cs="Poppins"/>
        </w:rPr>
        <w:t xml:space="preserve">erminal </w:t>
      </w:r>
      <w:r w:rsidRPr="00706D10">
        <w:rPr>
          <w:rFonts w:ascii="Poppins" w:hAnsi="Poppins" w:cs="Poppins"/>
        </w:rPr>
        <w:t xml:space="preserve">(ou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Bash</w:t>
      </w:r>
      <w:proofErr w:type="spellEnd"/>
      <w:r w:rsidRPr="00706D10">
        <w:rPr>
          <w:rFonts w:ascii="Poppins" w:hAnsi="Poppins" w:cs="Poppins"/>
        </w:rPr>
        <w:t xml:space="preserve">), digite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init</w:t>
      </w:r>
      <w:proofErr w:type="spellEnd"/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:rsidR="00F9737B" w:rsidP="00F9737B" w:rsidRDefault="00F9737B" w14:paraId="151CB4C4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noProof/>
        </w:rPr>
        <w:drawing>
          <wp:inline distT="0" distB="0" distL="0" distR="0" wp14:anchorId="5345329E" wp14:editId="1EA49467">
            <wp:extent cx="600075" cy="600075"/>
            <wp:effectExtent l="0" t="0" r="9525" b="9525"/>
            <wp:docPr id="4" name="Picture 4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Ícon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76A8" w:rsidR="009976A8" w:rsidP="009976A8" w:rsidRDefault="730F9D77" w14:paraId="3BF2F0EF" w14:textId="468C20F7">
      <w:pPr>
        <w:jc w:val="both"/>
        <w:rPr>
          <w:rFonts w:ascii="Poppins" w:hAnsi="Poppins" w:cs="Poppins"/>
          <w:sz w:val="11"/>
          <w:szCs w:val="11"/>
        </w:rPr>
      </w:pPr>
      <w:r w:rsidRPr="3B129766">
        <w:rPr>
          <w:rFonts w:ascii="Poppins" w:hAnsi="Poppins" w:cs="Poppins"/>
          <w:sz w:val="11"/>
          <w:szCs w:val="11"/>
        </w:rPr>
        <w:t xml:space="preserve">Fonte da imagem: </w:t>
      </w:r>
      <w:r w:rsidR="004F6056">
        <w:rPr>
          <w:rFonts w:ascii="Poppins" w:hAnsi="Poppins" w:cs="Poppins"/>
          <w:sz w:val="11"/>
          <w:szCs w:val="11"/>
        </w:rPr>
        <w:t>a</w:t>
      </w:r>
      <w:r w:rsidRPr="3B129766" w:rsidR="004F6056">
        <w:rPr>
          <w:rFonts w:ascii="Poppins" w:hAnsi="Poppins" w:cs="Poppins"/>
          <w:sz w:val="11"/>
          <w:szCs w:val="11"/>
        </w:rPr>
        <w:t>utor</w:t>
      </w:r>
      <w:r w:rsidR="004F6056">
        <w:rPr>
          <w:rFonts w:ascii="Poppins" w:hAnsi="Poppins" w:cs="Poppins"/>
          <w:sz w:val="11"/>
          <w:szCs w:val="11"/>
        </w:rPr>
        <w:t>.</w:t>
      </w:r>
    </w:p>
    <w:p w:rsidRPr="00706D10" w:rsidR="00F9737B" w:rsidP="00F9737B" w:rsidRDefault="00F9737B" w14:paraId="094F872B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6871699B" w14:textId="5E48081A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Você verá uma mensagem como "Initialized empty Git repository in..." (Repositório Git vazio inicializado em...). Isso significa que o Git criou uma subpasta oculta chamada </w:t>
      </w:r>
      <w:proofErr w:type="gramStart"/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.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proofErr w:type="gramEnd"/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 É nessa pasta que todo o histórico e a configuração do seu projeto serão armazenados. Você não precisa mexer nela, mas é bom saber que ela existe!</w:t>
      </w:r>
    </w:p>
    <w:p w:rsidRPr="00706D10" w:rsidR="00F9737B" w:rsidP="00F9737B" w:rsidRDefault="00F9737B" w14:paraId="61ED49EE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673A1B81" w14:textId="7777777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29471B76" wp14:editId="1BBBD034">
            <wp:extent cx="3657600" cy="1354471"/>
            <wp:effectExtent l="0" t="0" r="0" b="0"/>
            <wp:docPr id="5" name="Picture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628" w:rsidP="00F9737B" w:rsidRDefault="00E05628" w14:paraId="48EB3318" w14:textId="77777777">
      <w:pPr>
        <w:jc w:val="both"/>
        <w:rPr>
          <w:rFonts w:ascii="Poppins" w:hAnsi="Poppins" w:cs="Poppins"/>
        </w:rPr>
      </w:pPr>
    </w:p>
    <w:p w:rsidR="696375D5" w:rsidP="3B129766" w:rsidRDefault="696375D5" w14:paraId="54859D6D" w14:textId="31B894FB">
      <w:pPr>
        <w:rPr>
          <w:rFonts w:ascii="Poppins" w:hAnsi="Poppins" w:cs="Poppins"/>
          <w:sz w:val="16"/>
          <w:szCs w:val="16"/>
        </w:rPr>
      </w:pPr>
      <w:r w:rsidRPr="3B129766">
        <w:rPr>
          <w:rFonts w:ascii="Poppins" w:hAnsi="Poppins" w:cs="Poppins"/>
          <w:sz w:val="16"/>
          <w:szCs w:val="16"/>
        </w:rPr>
        <w:t>Reprodução – GEEKS FOR GEEKS, 2025. Disponível em: https://www.geeksforgeeks.org/git/what-is-git-init/. Acesso em: 26 set. 2025.</w:t>
      </w:r>
    </w:p>
    <w:p w:rsidR="3B129766" w:rsidP="3B129766" w:rsidRDefault="3B129766" w14:paraId="040E689D" w14:textId="6AB5C7DA">
      <w:pPr>
        <w:rPr>
          <w:rFonts w:ascii="Poppins" w:hAnsi="Poppins" w:cs="Poppins"/>
          <w:sz w:val="16"/>
          <w:szCs w:val="16"/>
        </w:rPr>
      </w:pPr>
    </w:p>
    <w:p w:rsidR="00E05628" w:rsidP="00F9737B" w:rsidRDefault="00E05628" w14:paraId="05E7523D" w14:textId="77777777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</w:p>
    <w:p w:rsidRPr="00F9737B" w:rsidR="00F9737B" w:rsidP="00F9737B" w:rsidRDefault="00F9737B" w14:paraId="25529F8F" w14:textId="0C6BA3E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3: </w:t>
      </w:r>
      <w:r w:rsidR="004F6056">
        <w:rPr>
          <w:rFonts w:ascii="Poppins" w:hAnsi="Poppins" w:cs="Poppins"/>
          <w:b/>
          <w:bCs/>
          <w:sz w:val="28"/>
          <w:szCs w:val="20"/>
        </w:rPr>
        <w:t>c</w:t>
      </w:r>
      <w:r w:rsidRPr="00F9737B" w:rsidR="004F6056">
        <w:rPr>
          <w:rFonts w:ascii="Poppins" w:hAnsi="Poppins" w:cs="Poppins"/>
          <w:b/>
          <w:bCs/>
          <w:sz w:val="28"/>
          <w:szCs w:val="20"/>
        </w:rPr>
        <w:t xml:space="preserve">rie </w:t>
      </w:r>
      <w:r w:rsidRPr="00F9737B">
        <w:rPr>
          <w:rFonts w:ascii="Poppins" w:hAnsi="Poppins" w:cs="Poppins"/>
          <w:b/>
          <w:bCs/>
          <w:sz w:val="28"/>
          <w:szCs w:val="20"/>
        </w:rPr>
        <w:t>o primeiro arquivo do projeto</w:t>
      </w:r>
    </w:p>
    <w:p w:rsidRPr="00706D10" w:rsidR="00F9737B" w:rsidP="00F9737B" w:rsidRDefault="00F9737B" w14:paraId="6DBFE64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5F2D809" w14:textId="187C1304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Vamos criar a página inicial do nosso site</w:t>
      </w:r>
      <w:r w:rsidR="00BA046E">
        <w:rPr>
          <w:rFonts w:ascii="Poppins" w:hAnsi="Poppins" w:cs="Poppins"/>
        </w:rPr>
        <w:t xml:space="preserve"> em</w:t>
      </w:r>
      <w:r w:rsidRPr="00706D10">
        <w:rPr>
          <w:rFonts w:ascii="Poppins" w:hAnsi="Poppins" w:cs="Poppins"/>
        </w:rPr>
        <w:t xml:space="preserve"> um arquivo HTML simples.</w:t>
      </w:r>
    </w:p>
    <w:p w:rsidRPr="00706D10" w:rsidR="00F9737B" w:rsidP="00F9737B" w:rsidRDefault="00F9737B" w14:paraId="0056B6CD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19AF8EBF" w14:textId="3ACF5151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Ainda no seu </w:t>
      </w:r>
      <w:r w:rsidR="00BA046E">
        <w:rPr>
          <w:rFonts w:ascii="Poppins" w:hAnsi="Poppins" w:cs="Poppins"/>
        </w:rPr>
        <w:t>T</w:t>
      </w:r>
      <w:r w:rsidRPr="00706D10">
        <w:rPr>
          <w:rFonts w:ascii="Poppins" w:hAnsi="Poppins" w:cs="Poppins"/>
        </w:rPr>
        <w:t xml:space="preserve">erminal, </w:t>
      </w:r>
      <w:r w:rsidR="00BA046E">
        <w:rPr>
          <w:rFonts w:ascii="Poppins" w:hAnsi="Poppins" w:cs="Poppins"/>
        </w:rPr>
        <w:t>usaremos</w:t>
      </w:r>
      <w:r w:rsidRPr="00706D10">
        <w:rPr>
          <w:rFonts w:ascii="Poppins" w:hAnsi="Poppins" w:cs="Poppins"/>
        </w:rPr>
        <w:t xml:space="preserve"> um comando para criar o arquivo index.html e já colocar um conteúdo dentro dele</w:t>
      </w:r>
      <w:r w:rsidR="00BA046E">
        <w:rPr>
          <w:rFonts w:ascii="Poppins" w:hAnsi="Poppins" w:cs="Poppins"/>
        </w:rPr>
        <w:t>:</w:t>
      </w:r>
    </w:p>
    <w:p w:rsidRPr="00706D10" w:rsidR="00F9737B" w:rsidP="00F9737B" w:rsidRDefault="00F9737B" w14:paraId="7F03F8A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667CB09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echo "&lt;h1&gt;Bem-vindo ao site Moda &amp; Estilo&lt;/h1&gt;" &gt; index.html</w:t>
      </w:r>
    </w:p>
    <w:p w:rsidRPr="00706D10" w:rsidR="00F9737B" w:rsidP="00F9737B" w:rsidRDefault="00F9737B" w14:paraId="66E5018B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A791333" w14:textId="72ABC9BD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**O que esse comando </w:t>
      </w:r>
      <w:proofErr w:type="gramStart"/>
      <w:r w:rsidRPr="00706D10">
        <w:rPr>
          <w:rFonts w:ascii="Poppins" w:hAnsi="Poppins" w:cs="Poppins"/>
          <w:lang w:val="pt-BR"/>
        </w:rPr>
        <w:t>faz?*</w:t>
      </w:r>
      <w:proofErr w:type="gramEnd"/>
      <w:r w:rsidRPr="00706D10">
        <w:rPr>
          <w:rFonts w:ascii="Poppins" w:hAnsi="Poppins" w:cs="Poppins"/>
          <w:lang w:val="pt-BR"/>
        </w:rPr>
        <w:t xml:space="preserve">* O comando </w:t>
      </w:r>
      <w:r w:rsidR="00BA046E">
        <w:rPr>
          <w:rFonts w:ascii="Poppins" w:hAnsi="Poppins" w:cs="Poppins"/>
          <w:lang w:val="pt-BR"/>
        </w:rPr>
        <w:t>“</w:t>
      </w:r>
      <w:proofErr w:type="spellStart"/>
      <w:r w:rsidRPr="00706D10">
        <w:rPr>
          <w:rFonts w:ascii="Poppins" w:hAnsi="Poppins" w:cs="Poppins"/>
          <w:lang w:val="pt-BR"/>
        </w:rPr>
        <w:t>echo</w:t>
      </w:r>
      <w:proofErr w:type="spellEnd"/>
      <w:r w:rsidR="00BA046E">
        <w:rPr>
          <w:rFonts w:ascii="Poppins" w:hAnsi="Poppins" w:cs="Poppins"/>
          <w:lang w:val="pt-BR"/>
        </w:rPr>
        <w:t>”</w:t>
      </w:r>
      <w:r w:rsidRPr="00706D10">
        <w:rPr>
          <w:rFonts w:ascii="Poppins" w:hAnsi="Poppins" w:cs="Poppins"/>
          <w:lang w:val="pt-BR"/>
        </w:rPr>
        <w:t xml:space="preserve"> simplesmente "imprime" o texto que vem depois dele. O símbolo &gt; redireciona essa impressão para um arquivo, criando o index.html com o conteúdo </w:t>
      </w:r>
      <w:r w:rsidR="00BA046E">
        <w:rPr>
          <w:rFonts w:ascii="Poppins" w:hAnsi="Poppins" w:cs="Poppins"/>
          <w:lang w:val="pt-BR"/>
        </w:rPr>
        <w:t>“</w:t>
      </w:r>
      <w:r w:rsidRPr="00706D10">
        <w:rPr>
          <w:rFonts w:ascii="Poppins" w:hAnsi="Poppins" w:cs="Poppins"/>
          <w:lang w:val="pt-BR"/>
        </w:rPr>
        <w:t>&lt;h1&gt;Bem-vindo ao site Moda &amp; Estilo&lt;/h1&gt;</w:t>
      </w:r>
      <w:r w:rsidR="00BA046E">
        <w:rPr>
          <w:rFonts w:ascii="Poppins" w:hAnsi="Poppins" w:cs="Poppins"/>
          <w:lang w:val="pt-BR"/>
        </w:rPr>
        <w:t>”</w:t>
      </w:r>
      <w:r w:rsidRPr="00706D10">
        <w:rPr>
          <w:rFonts w:ascii="Poppins" w:hAnsi="Poppins" w:cs="Poppins"/>
          <w:lang w:val="pt-BR"/>
        </w:rPr>
        <w:t>.</w:t>
      </w:r>
    </w:p>
    <w:p w:rsidRPr="00706D10" w:rsidR="00F9737B" w:rsidP="00F9737B" w:rsidRDefault="00F9737B" w14:paraId="11E28657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3A485FFE" w14:textId="1ADAE5F4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Para verificar se o arquivo foi criado, você pode listar os arquivos na pasta com o comando </w:t>
      </w:r>
      <w:r w:rsidR="00BA046E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ls</w:t>
      </w:r>
      <w:proofErr w:type="spellEnd"/>
      <w:r w:rsidR="00BA046E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(no </w:t>
      </w:r>
      <w:proofErr w:type="spellStart"/>
      <w:r w:rsidRPr="00706D10">
        <w:rPr>
          <w:rFonts w:ascii="Poppins" w:hAnsi="Poppins" w:cs="Poppins"/>
        </w:rPr>
        <w:t>macOS</w:t>
      </w:r>
      <w:proofErr w:type="spellEnd"/>
      <w:r w:rsidRPr="00706D10">
        <w:rPr>
          <w:rFonts w:ascii="Poppins" w:hAnsi="Poppins" w:cs="Poppins"/>
        </w:rPr>
        <w:t>/Linux/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Bash</w:t>
      </w:r>
      <w:proofErr w:type="spellEnd"/>
      <w:r w:rsidRPr="00706D10">
        <w:rPr>
          <w:rFonts w:ascii="Poppins" w:hAnsi="Poppins" w:cs="Poppins"/>
        </w:rPr>
        <w:t xml:space="preserve">) ou </w:t>
      </w:r>
      <w:r w:rsidR="00BA046E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dir</w:t>
      </w:r>
      <w:proofErr w:type="spellEnd"/>
      <w:r w:rsidR="00BA046E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(no Windows).</w:t>
      </w:r>
    </w:p>
    <w:p w:rsidRPr="00706D10" w:rsidR="00F9737B" w:rsidP="00F9737B" w:rsidRDefault="00F9737B" w14:paraId="05976972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1CB4E98C" w14:textId="03F8792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6E4C8F54" wp14:editId="483E5C6A">
            <wp:extent cx="4344006" cy="352474"/>
            <wp:effectExtent l="0" t="0" r="0" b="9525"/>
            <wp:docPr id="75896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4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68F8D" w:rsidP="3B129766" w:rsidRDefault="55868F8D" w14:paraId="56ADEF17" w14:textId="2AE5B405">
      <w:pPr>
        <w:spacing w:line="259" w:lineRule="auto"/>
        <w:jc w:val="both"/>
        <w:rPr>
          <w:rFonts w:ascii="Poppins" w:hAnsi="Poppins" w:cs="Poppins"/>
          <w:sz w:val="16"/>
          <w:szCs w:val="16"/>
        </w:rPr>
      </w:pPr>
      <w:r w:rsidRPr="3B129766">
        <w:rPr>
          <w:rFonts w:ascii="Poppins" w:hAnsi="Poppins" w:cs="Poppins"/>
          <w:sz w:val="16"/>
          <w:szCs w:val="16"/>
        </w:rPr>
        <w:t xml:space="preserve">Produzido pela SEDUC-SP. </w:t>
      </w:r>
    </w:p>
    <w:p w:rsidRPr="00706D10" w:rsidR="00F9737B" w:rsidP="00F9737B" w:rsidRDefault="00F9737B" w14:paraId="69D0766F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7D5C7881" w14:textId="3764BFDA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4: </w:t>
      </w:r>
      <w:r w:rsidR="00BA046E">
        <w:rPr>
          <w:rFonts w:ascii="Poppins" w:hAnsi="Poppins" w:cs="Poppins"/>
          <w:b/>
          <w:bCs/>
          <w:sz w:val="28"/>
          <w:szCs w:val="20"/>
        </w:rPr>
        <w:t>a</w:t>
      </w:r>
      <w:r w:rsidRPr="00F9737B" w:rsidR="00BA046E">
        <w:rPr>
          <w:rFonts w:ascii="Poppins" w:hAnsi="Poppins" w:cs="Poppins"/>
          <w:b/>
          <w:bCs/>
          <w:sz w:val="28"/>
          <w:szCs w:val="20"/>
        </w:rPr>
        <w:t>dicion</w:t>
      </w:r>
      <w:r w:rsidR="00050D36">
        <w:rPr>
          <w:rFonts w:ascii="Poppins" w:hAnsi="Poppins" w:cs="Poppins"/>
          <w:b/>
          <w:bCs/>
          <w:sz w:val="28"/>
          <w:szCs w:val="20"/>
        </w:rPr>
        <w:t>ar e fazer o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 </w:t>
      </w:r>
      <w:proofErr w:type="spellStart"/>
      <w:r w:rsidRPr="00F9737B">
        <w:rPr>
          <w:rFonts w:ascii="Poppins" w:hAnsi="Poppins" w:cs="Poppins"/>
          <w:b/>
          <w:bCs/>
          <w:sz w:val="28"/>
          <w:szCs w:val="20"/>
        </w:rPr>
        <w:t>com</w:t>
      </w:r>
      <w:r w:rsidR="00050D36">
        <w:rPr>
          <w:rFonts w:ascii="Poppins" w:hAnsi="Poppins" w:cs="Poppins"/>
          <w:b/>
          <w:bCs/>
          <w:sz w:val="28"/>
          <w:szCs w:val="20"/>
        </w:rPr>
        <w:t>m</w:t>
      </w:r>
      <w:r w:rsidRPr="00F9737B">
        <w:rPr>
          <w:rFonts w:ascii="Poppins" w:hAnsi="Poppins" w:cs="Poppins"/>
          <w:b/>
          <w:bCs/>
          <w:sz w:val="28"/>
          <w:szCs w:val="20"/>
        </w:rPr>
        <w:t>it</w:t>
      </w:r>
      <w:proofErr w:type="spellEnd"/>
      <w:r w:rsidRPr="00F9737B">
        <w:rPr>
          <w:rFonts w:ascii="Poppins" w:hAnsi="Poppins" w:cs="Poppins"/>
          <w:b/>
          <w:bCs/>
          <w:sz w:val="28"/>
          <w:szCs w:val="20"/>
        </w:rPr>
        <w:t xml:space="preserve"> </w:t>
      </w:r>
      <w:r w:rsidR="00050D36">
        <w:rPr>
          <w:rFonts w:ascii="Poppins" w:hAnsi="Poppins" w:cs="Poppins"/>
          <w:b/>
          <w:bCs/>
          <w:sz w:val="28"/>
          <w:szCs w:val="20"/>
        </w:rPr>
        <w:t>d</w:t>
      </w:r>
      <w:r w:rsidRPr="00F9737B">
        <w:rPr>
          <w:rFonts w:ascii="Poppins" w:hAnsi="Poppins" w:cs="Poppins"/>
          <w:b/>
          <w:bCs/>
          <w:sz w:val="28"/>
          <w:szCs w:val="20"/>
        </w:rPr>
        <w:t>o arquivo inicial</w:t>
      </w:r>
    </w:p>
    <w:p w:rsidRPr="00706D10" w:rsidR="00F9737B" w:rsidP="00F9737B" w:rsidRDefault="00F9737B" w14:paraId="5F87FA8D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EA3DFA4" w14:textId="6C53200D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temos nosso primeiro arquivo, precisamos dizer ao Git para salvá-lo no histórico do projeto. Esse processo tem dois passos: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add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commit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:rsidRPr="00706D10" w:rsidR="00F9737B" w:rsidP="00F9737B" w:rsidRDefault="00F9737B" w14:paraId="6FC79069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5FBF378" w14:textId="29E01F92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Adicionar à </w:t>
      </w:r>
      <w:r w:rsidR="00797EFA">
        <w:rPr>
          <w:rFonts w:ascii="Poppins" w:hAnsi="Poppins" w:cs="Poppins"/>
        </w:rPr>
        <w:t>á</w:t>
      </w:r>
      <w:r w:rsidRPr="00706D10">
        <w:rPr>
          <w:rFonts w:ascii="Poppins" w:hAnsi="Poppins" w:cs="Poppins"/>
        </w:rPr>
        <w:t xml:space="preserve">rea de </w:t>
      </w:r>
      <w:r w:rsidR="00797EFA">
        <w:rPr>
          <w:rFonts w:ascii="Poppins" w:hAnsi="Poppins" w:cs="Poppins"/>
        </w:rPr>
        <w:t>p</w:t>
      </w:r>
      <w:r w:rsidRPr="00706D10">
        <w:rPr>
          <w:rFonts w:ascii="Poppins" w:hAnsi="Poppins" w:cs="Poppins"/>
        </w:rPr>
        <w:t>reparação (</w:t>
      </w:r>
      <w:proofErr w:type="spellStart"/>
      <w:r w:rsidRPr="002C529D">
        <w:rPr>
          <w:rFonts w:ascii="Poppins" w:hAnsi="Poppins" w:cs="Poppins"/>
          <w:i/>
          <w:iCs/>
        </w:rPr>
        <w:t>Staging</w:t>
      </w:r>
      <w:proofErr w:type="spellEnd"/>
      <w:r w:rsidRPr="002C529D">
        <w:rPr>
          <w:rFonts w:ascii="Poppins" w:hAnsi="Poppins" w:cs="Poppins"/>
          <w:i/>
          <w:iCs/>
        </w:rPr>
        <w:t xml:space="preserve"> Area</w:t>
      </w:r>
      <w:r w:rsidRPr="00706D10">
        <w:rPr>
          <w:rFonts w:ascii="Poppins" w:hAnsi="Poppins" w:cs="Poppins"/>
        </w:rPr>
        <w:t xml:space="preserve">): </w:t>
      </w:r>
      <w:r w:rsidR="00797EFA">
        <w:rPr>
          <w:rFonts w:ascii="Poppins" w:hAnsi="Poppins" w:cs="Poppins"/>
        </w:rPr>
        <w:t>p</w:t>
      </w:r>
      <w:r w:rsidRPr="00706D10">
        <w:rPr>
          <w:rFonts w:ascii="Poppins" w:hAnsi="Poppins" w:cs="Poppins"/>
        </w:rPr>
        <w:t xml:space="preserve">rimeiro, usamos o comando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add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dizer ao Git quais arquivos queremos incluir no próximo pacote</w:t>
      </w:r>
      <w:r w:rsidR="00797EFA">
        <w:rPr>
          <w:rFonts w:ascii="Poppins" w:hAnsi="Poppins" w:cs="Poppins"/>
        </w:rPr>
        <w:t xml:space="preserve"> </w:t>
      </w:r>
      <w:r w:rsidRPr="00706D10">
        <w:rPr>
          <w:rFonts w:ascii="Poppins" w:hAnsi="Poppins" w:cs="Poppins"/>
        </w:rPr>
        <w:t>de alterações. Pense nisso como colocar os itens em uma caixa antes de fechá-la.</w:t>
      </w:r>
    </w:p>
    <w:p w:rsidRPr="00706D10" w:rsidR="00F9737B" w:rsidP="00F9737B" w:rsidRDefault="00F9737B" w14:paraId="3DB82F04" w14:textId="77777777">
      <w:pPr>
        <w:jc w:val="both"/>
        <w:rPr>
          <w:rFonts w:ascii="Poppins" w:hAnsi="Poppins" w:cs="Poppins"/>
        </w:rPr>
      </w:pPr>
    </w:p>
    <w:p w:rsidR="00F9737B" w:rsidP="00F9737B" w:rsidRDefault="00F9737B" w14:paraId="5DF07FEC" w14:textId="6EE276A5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add index.html</w:t>
      </w:r>
    </w:p>
    <w:p w:rsidR="00F9737B" w:rsidP="00F9737B" w:rsidRDefault="00F9737B" w14:paraId="5C4415B4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454750DE" w14:textId="41DC66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3F544AE9" wp14:editId="55F6C6B0">
            <wp:extent cx="5391902" cy="552527"/>
            <wp:effectExtent l="0" t="0" r="0" b="0"/>
            <wp:docPr id="16992514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144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44404" w:rsidP="3B129766" w:rsidRDefault="4E844404" w14:paraId="66D732A4" w14:textId="057A8E96">
      <w:pPr>
        <w:jc w:val="both"/>
        <w:rPr>
          <w:rFonts w:ascii="Poppins" w:hAnsi="Poppins" w:cs="Poppins"/>
          <w:sz w:val="18"/>
          <w:szCs w:val="18"/>
        </w:rPr>
      </w:pPr>
      <w:r w:rsidRPr="3B129766">
        <w:rPr>
          <w:rFonts w:ascii="Poppins" w:hAnsi="Poppins" w:cs="Poppins"/>
          <w:sz w:val="18"/>
          <w:szCs w:val="18"/>
        </w:rPr>
        <w:t xml:space="preserve">Produzido pela SEDUC-SP.  </w:t>
      </w:r>
    </w:p>
    <w:p w:rsidRPr="00706D10" w:rsidR="00F9737B" w:rsidP="00F9737B" w:rsidRDefault="00F9737B" w14:paraId="6E6867E8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3667340E" w14:textId="5E1E9464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Fazer o </w:t>
      </w:r>
      <w:proofErr w:type="spellStart"/>
      <w:r w:rsidR="00797EFA">
        <w:rPr>
          <w:rFonts w:ascii="Poppins" w:hAnsi="Poppins" w:cs="Poppins"/>
        </w:rPr>
        <w:t>c</w:t>
      </w:r>
      <w:r w:rsidRPr="00706D10">
        <w:rPr>
          <w:rFonts w:ascii="Poppins" w:hAnsi="Poppins" w:cs="Poppins"/>
        </w:rPr>
        <w:t>ommit</w:t>
      </w:r>
      <w:proofErr w:type="spellEnd"/>
      <w:r w:rsidRPr="00706D10">
        <w:rPr>
          <w:rFonts w:ascii="Poppins" w:hAnsi="Poppins" w:cs="Poppins"/>
        </w:rPr>
        <w:t xml:space="preserve">: </w:t>
      </w:r>
      <w:r w:rsidR="00797EFA">
        <w:rPr>
          <w:rFonts w:ascii="Poppins" w:hAnsi="Poppins" w:cs="Poppins"/>
        </w:rPr>
        <w:t>a</w:t>
      </w:r>
      <w:r w:rsidRPr="00706D10">
        <w:rPr>
          <w:rFonts w:ascii="Poppins" w:hAnsi="Poppins" w:cs="Poppins"/>
        </w:rPr>
        <w:t xml:space="preserve">gora que o arquivo está na área de preparação, vamos "fechar a caixa" e colocar uma etiqueta nela. O comando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commit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salva as alterações no histórico do projeto. A parte </w:t>
      </w:r>
      <w:r w:rsidR="00797EFA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-m</w:t>
      </w:r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permite que você escreva uma mensagem descritiva sobre o que foi feito.</w:t>
      </w:r>
    </w:p>
    <w:p w:rsidRPr="00706D10" w:rsidR="00F9737B" w:rsidP="00F9737B" w:rsidRDefault="00F9737B" w14:paraId="3044D1D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B329C90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commit -m "Versão inicial do projeto com a página principal"</w:t>
      </w:r>
    </w:p>
    <w:p w:rsidRPr="00706D10" w:rsidR="00F9737B" w:rsidP="00F9737B" w:rsidRDefault="00F9737B" w14:paraId="3FAD2564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70804870" w14:textId="3836B36D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258E34B7" wp14:editId="0A544D52">
            <wp:extent cx="5439534" cy="752580"/>
            <wp:effectExtent l="0" t="0" r="8890" b="9525"/>
            <wp:docPr id="7431277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778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7AE18" w:rsidP="3B129766" w:rsidRDefault="3DA7AE18" w14:paraId="5E39334A" w14:textId="6396428A">
      <w:pPr>
        <w:jc w:val="both"/>
        <w:rPr>
          <w:rFonts w:ascii="Poppins" w:hAnsi="Poppins" w:cs="Poppins"/>
          <w:sz w:val="18"/>
          <w:szCs w:val="18"/>
        </w:rPr>
      </w:pPr>
      <w:r w:rsidRPr="3B129766">
        <w:rPr>
          <w:rFonts w:ascii="Poppins" w:hAnsi="Poppins" w:cs="Poppins"/>
          <w:sz w:val="18"/>
          <w:szCs w:val="18"/>
        </w:rPr>
        <w:t xml:space="preserve">Produzido pela SEDUC-SP.  </w:t>
      </w:r>
    </w:p>
    <w:p w:rsidRPr="00706D10" w:rsidR="00F9737B" w:rsidP="00F9737B" w:rsidRDefault="00F9737B" w14:paraId="0467EC19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4B22D6D" w14:textId="13A465F5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Parabéns! Você acabou de criar seu primeiro commit e o início do seu projeto está salvo e versionado!</w:t>
      </w:r>
    </w:p>
    <w:p w:rsidRPr="00706D10" w:rsidR="00F9737B" w:rsidP="00F9737B" w:rsidRDefault="00F9737B" w14:paraId="52858570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675D0788" w14:textId="366135E7">
      <w:pPr>
        <w:pStyle w:val="Ttulo2"/>
        <w:jc w:val="both"/>
        <w:rPr>
          <w:rFonts w:ascii="Poppins" w:hAnsi="Poppins" w:cs="Poppins"/>
          <w:b/>
          <w:bCs/>
        </w:rPr>
      </w:pPr>
      <w:r w:rsidRPr="00F9737B">
        <w:rPr>
          <w:rFonts w:ascii="Poppins" w:hAnsi="Poppins" w:cs="Poppins"/>
          <w:b/>
          <w:bCs/>
        </w:rPr>
        <w:t xml:space="preserve">2. Entendendo o </w:t>
      </w:r>
      <w:r w:rsidR="00797EFA">
        <w:rPr>
          <w:rFonts w:ascii="Poppins" w:hAnsi="Poppins" w:cs="Poppins"/>
          <w:b/>
          <w:bCs/>
        </w:rPr>
        <w:t>t</w:t>
      </w:r>
      <w:r w:rsidRPr="00F9737B" w:rsidR="00797EFA">
        <w:rPr>
          <w:rFonts w:ascii="Poppins" w:hAnsi="Poppins" w:cs="Poppins"/>
          <w:b/>
          <w:bCs/>
        </w:rPr>
        <w:t xml:space="preserve">rabalho </w:t>
      </w:r>
      <w:r w:rsidRPr="00F9737B">
        <w:rPr>
          <w:rFonts w:ascii="Poppins" w:hAnsi="Poppins" w:cs="Poppins"/>
          <w:b/>
          <w:bCs/>
        </w:rPr>
        <w:t xml:space="preserve">em </w:t>
      </w:r>
      <w:r w:rsidR="00797EFA">
        <w:rPr>
          <w:rFonts w:ascii="Poppins" w:hAnsi="Poppins" w:cs="Poppins"/>
          <w:b/>
          <w:bCs/>
        </w:rPr>
        <w:t>e</w:t>
      </w:r>
      <w:r w:rsidRPr="00F9737B" w:rsidR="00797EFA">
        <w:rPr>
          <w:rFonts w:ascii="Poppins" w:hAnsi="Poppins" w:cs="Poppins"/>
          <w:b/>
          <w:bCs/>
        </w:rPr>
        <w:t xml:space="preserve">quipe </w:t>
      </w:r>
      <w:r w:rsidRPr="00F9737B">
        <w:rPr>
          <w:rFonts w:ascii="Poppins" w:hAnsi="Poppins" w:cs="Poppins"/>
          <w:b/>
          <w:bCs/>
        </w:rPr>
        <w:t xml:space="preserve">com </w:t>
      </w:r>
      <w:proofErr w:type="spellStart"/>
      <w:r w:rsidRPr="002C529D" w:rsidR="00797EFA">
        <w:rPr>
          <w:rFonts w:ascii="Poppins" w:hAnsi="Poppins" w:cs="Poppins"/>
          <w:b/>
          <w:bCs/>
          <w:i/>
          <w:iCs/>
        </w:rPr>
        <w:t>branches</w:t>
      </w:r>
      <w:proofErr w:type="spellEnd"/>
    </w:p>
    <w:p w:rsidRPr="00706D10" w:rsidR="00F9737B" w:rsidP="00F9737B" w:rsidRDefault="00F9737B" w14:paraId="76F6D12F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5C3DDAD" w14:textId="74A78529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Neste momento, todo o nosso trabalho está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2C529D">
        <w:rPr>
          <w:rFonts w:ascii="Poppins" w:hAnsi="Poppins" w:cs="Poppins"/>
          <w:i/>
          <w:iCs/>
        </w:rPr>
        <w:t xml:space="preserve"> </w:t>
      </w:r>
      <w:r w:rsidRPr="00706D10">
        <w:rPr>
          <w:rFonts w:ascii="Poppins" w:hAnsi="Poppins" w:cs="Poppins"/>
        </w:rPr>
        <w:t xml:space="preserve">principal, chamado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(ou </w:t>
      </w:r>
      <w:r w:rsidR="00797EFA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master</w:t>
      </w:r>
      <w:r w:rsidR="00797EFA">
        <w:rPr>
          <w:rFonts w:ascii="Poppins" w:hAnsi="Poppins" w:cs="Poppins"/>
        </w:rPr>
        <w:t>”,</w:t>
      </w:r>
      <w:r w:rsidRPr="00706D10">
        <w:rPr>
          <w:rFonts w:ascii="Poppins" w:hAnsi="Poppins" w:cs="Poppins"/>
        </w:rPr>
        <w:t xml:space="preserve"> em versões mais antigas do Git). Pense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como o tronco de uma árvore. Se todos os desenvolvedores tentassem adicionar galhos e folhas diretamente no tronco ao mesmo tempo, seria uma grande confusão!</w:t>
      </w:r>
    </w:p>
    <w:p w:rsidRPr="00706D10" w:rsidR="00F9737B" w:rsidP="00F9737B" w:rsidRDefault="00F9737B" w14:paraId="761C1B5F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F531083" w14:textId="620C24A8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Para evitar isso, o Git nos permite criar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, que são como ramos que saem do tronco principal. </w:t>
      </w:r>
      <w:r w:rsidR="009A2674">
        <w:rPr>
          <w:rFonts w:ascii="Poppins" w:hAnsi="Poppins" w:cs="Poppins"/>
        </w:rPr>
        <w:t>Assim, c</w:t>
      </w:r>
      <w:r w:rsidRPr="00706D10">
        <w:rPr>
          <w:rFonts w:ascii="Poppins" w:hAnsi="Poppins" w:cs="Poppins"/>
        </w:rPr>
        <w:t>ada desenvolvedor pode trabalhar em seu próprio ramo, criando sua funcionalidade, sem interferir no trabalho dos outros.</w:t>
      </w:r>
    </w:p>
    <w:p w:rsidRPr="00706D10" w:rsidR="00F9737B" w:rsidP="00F9737B" w:rsidRDefault="00F9737B" w14:paraId="20AD34F4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2FD5336F" w14:textId="7777777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165D0B08" wp14:editId="3EDDB768">
            <wp:extent cx="6048375" cy="3780234"/>
            <wp:effectExtent l="0" t="0" r="0" b="0"/>
            <wp:docPr id="8" name="Picture 8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Uma imagem contendo 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2178" cy="37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A70EB" w:rsidP="3B129766" w:rsidRDefault="67BA70EB" w14:paraId="544318AA" w14:textId="29818C9F">
      <w:pPr>
        <w:jc w:val="both"/>
        <w:rPr>
          <w:rFonts w:ascii="Poppins" w:hAnsi="Poppins" w:cs="Poppins"/>
          <w:sz w:val="20"/>
          <w:szCs w:val="20"/>
        </w:rPr>
      </w:pPr>
      <w:r w:rsidRPr="3B129766">
        <w:rPr>
          <w:rFonts w:ascii="Poppins" w:hAnsi="Poppins" w:cs="Poppins"/>
          <w:sz w:val="20"/>
          <w:szCs w:val="20"/>
        </w:rPr>
        <w:t>Reprodução – OLIVEIRA, 2019. Disponível em: https://terminalroot.com.br/2019/10/top-5-melhores-clientes-git-para-linux-macos-e-windows.html. Acesso em: 26 set. 2025.</w:t>
      </w:r>
    </w:p>
    <w:p w:rsidRPr="00706D10" w:rsidR="00F9737B" w:rsidP="00F9737B" w:rsidRDefault="00F9737B" w14:paraId="2122E50B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2B9A7EB" w14:textId="64841A59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No nosso projeto Moda &amp; Estilo, a equipe é composta por </w:t>
      </w:r>
      <w:r w:rsidR="009A2674">
        <w:rPr>
          <w:rFonts w:ascii="Poppins" w:hAnsi="Poppins" w:cs="Poppins"/>
        </w:rPr>
        <w:t>quatro</w:t>
      </w:r>
      <w:r w:rsidRPr="00706D10">
        <w:rPr>
          <w:rFonts w:ascii="Poppins" w:hAnsi="Poppins" w:cs="Poppins"/>
        </w:rPr>
        <w:t xml:space="preserve"> membros, cada um com uma tarefa:</w:t>
      </w:r>
    </w:p>
    <w:p w:rsidRPr="00706D10" w:rsidR="00F9737B" w:rsidP="00F9737B" w:rsidRDefault="00F9737B" w14:paraId="376BC2CE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3C1D29E9" w14:textId="3AF3B2CE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**João:** </w:t>
      </w:r>
      <w:r w:rsidR="009A2674">
        <w:rPr>
          <w:rFonts w:ascii="Poppins" w:hAnsi="Poppins" w:cs="Poppins"/>
          <w:lang w:val="pt-BR"/>
        </w:rPr>
        <w:t>c</w:t>
      </w:r>
      <w:r w:rsidRPr="00706D10" w:rsidR="009A2674">
        <w:rPr>
          <w:rFonts w:ascii="Poppins" w:hAnsi="Poppins" w:cs="Poppins"/>
          <w:lang w:val="pt-BR"/>
        </w:rPr>
        <w:t xml:space="preserve">riar </w:t>
      </w:r>
      <w:r w:rsidRPr="00706D10">
        <w:rPr>
          <w:rFonts w:ascii="Poppins" w:hAnsi="Poppins" w:cs="Poppins"/>
          <w:lang w:val="pt-BR"/>
        </w:rPr>
        <w:t>a funcionalidade de login.</w:t>
      </w:r>
    </w:p>
    <w:p w:rsidRPr="00706D10" w:rsidR="00F9737B" w:rsidP="00F9737B" w:rsidRDefault="00F9737B" w14:paraId="45DD97A7" w14:textId="321F66F2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**Maria:** </w:t>
      </w:r>
      <w:r w:rsidR="009A2674">
        <w:rPr>
          <w:rFonts w:ascii="Poppins" w:hAnsi="Poppins" w:cs="Poppins"/>
          <w:lang w:val="pt-BR"/>
        </w:rPr>
        <w:t>d</w:t>
      </w:r>
      <w:r w:rsidRPr="00706D10">
        <w:rPr>
          <w:rFonts w:ascii="Poppins" w:hAnsi="Poppins" w:cs="Poppins"/>
          <w:lang w:val="pt-BR"/>
        </w:rPr>
        <w:t>esenvolver o catálogo de produtos.</w:t>
      </w:r>
    </w:p>
    <w:p w:rsidRPr="00706D10" w:rsidR="00F9737B" w:rsidP="00F9737B" w:rsidRDefault="00F9737B" w14:paraId="610FAA7F" w14:textId="79BD3125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**Pedro:** </w:t>
      </w:r>
      <w:r w:rsidR="009A2674">
        <w:rPr>
          <w:rFonts w:ascii="Poppins" w:hAnsi="Poppins" w:cs="Poppins"/>
          <w:lang w:val="pt-BR"/>
        </w:rPr>
        <w:t>i</w:t>
      </w:r>
      <w:r w:rsidRPr="00706D10" w:rsidR="009A2674">
        <w:rPr>
          <w:rFonts w:ascii="Poppins" w:hAnsi="Poppins" w:cs="Poppins"/>
          <w:lang w:val="pt-BR"/>
        </w:rPr>
        <w:t xml:space="preserve">mplementar </w:t>
      </w:r>
      <w:r w:rsidRPr="00706D10">
        <w:rPr>
          <w:rFonts w:ascii="Poppins" w:hAnsi="Poppins" w:cs="Poppins"/>
          <w:lang w:val="pt-BR"/>
        </w:rPr>
        <w:t>o carrinho de compras.</w:t>
      </w:r>
    </w:p>
    <w:p w:rsidRPr="00706D10" w:rsidR="00F9737B" w:rsidP="00F9737B" w:rsidRDefault="00F9737B" w14:paraId="310CB942" w14:textId="6A135379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**Ana:** </w:t>
      </w:r>
      <w:r w:rsidR="009A2674">
        <w:rPr>
          <w:rFonts w:ascii="Poppins" w:hAnsi="Poppins" w:cs="Poppins"/>
          <w:lang w:val="pt-BR"/>
        </w:rPr>
        <w:t>i</w:t>
      </w:r>
      <w:r w:rsidRPr="00706D10">
        <w:rPr>
          <w:rFonts w:ascii="Poppins" w:hAnsi="Poppins" w:cs="Poppins"/>
          <w:lang w:val="pt-BR"/>
        </w:rPr>
        <w:t>ntegrar o sistema de pagamento</w:t>
      </w:r>
      <w:r w:rsidR="009A2674">
        <w:rPr>
          <w:rFonts w:ascii="Poppins" w:hAnsi="Poppins" w:cs="Poppins"/>
          <w:lang w:val="pt-BR"/>
        </w:rPr>
        <w:t>s</w:t>
      </w:r>
      <w:r w:rsidRPr="00706D10">
        <w:rPr>
          <w:rFonts w:ascii="Poppins" w:hAnsi="Poppins" w:cs="Poppins"/>
          <w:lang w:val="pt-BR"/>
        </w:rPr>
        <w:t>.</w:t>
      </w:r>
    </w:p>
    <w:p w:rsidRPr="00706D10" w:rsidR="00F9737B" w:rsidP="00F9737B" w:rsidRDefault="00F9737B" w14:paraId="502BDAC3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9A2674" w14:paraId="4DD994E1" w14:textId="1F28BB58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Dessa forma, c</w:t>
      </w:r>
      <w:r w:rsidRPr="00706D10" w:rsidR="00F9737B">
        <w:rPr>
          <w:rFonts w:ascii="Poppins" w:hAnsi="Poppins" w:cs="Poppins"/>
        </w:rPr>
        <w:t>ada um de vocês criar</w:t>
      </w:r>
      <w:r>
        <w:rPr>
          <w:rFonts w:ascii="Poppins" w:hAnsi="Poppins" w:cs="Poppins"/>
        </w:rPr>
        <w:t>á</w:t>
      </w:r>
      <w:r w:rsidRPr="00706D10" w:rsidR="00F9737B">
        <w:rPr>
          <w:rFonts w:ascii="Poppins" w:hAnsi="Poppins" w:cs="Poppins"/>
        </w:rPr>
        <w:t xml:space="preserve"> um </w:t>
      </w:r>
      <w:proofErr w:type="spellStart"/>
      <w:r w:rsidRPr="002C529D" w:rsidR="00F9737B">
        <w:rPr>
          <w:rFonts w:ascii="Poppins" w:hAnsi="Poppins" w:cs="Poppins"/>
          <w:i/>
          <w:iCs/>
        </w:rPr>
        <w:t>branch</w:t>
      </w:r>
      <w:proofErr w:type="spellEnd"/>
      <w:r w:rsidRPr="00706D10" w:rsidR="00F9737B">
        <w:rPr>
          <w:rFonts w:ascii="Poppins" w:hAnsi="Poppins" w:cs="Poppins"/>
        </w:rPr>
        <w:t xml:space="preserve"> para trabalhar na sua funcionalidade, garantindo que o projeto principal (</w:t>
      </w:r>
      <w:r>
        <w:rPr>
          <w:rFonts w:ascii="Poppins" w:hAnsi="Poppins" w:cs="Poppins"/>
        </w:rPr>
        <w:t>“</w:t>
      </w:r>
      <w:proofErr w:type="spellStart"/>
      <w:r w:rsidRPr="00706D10" w:rsidR="00F9737B">
        <w:rPr>
          <w:rFonts w:ascii="Poppins" w:hAnsi="Poppins" w:cs="Poppins"/>
        </w:rPr>
        <w:t>main</w:t>
      </w:r>
      <w:proofErr w:type="spellEnd"/>
      <w:r>
        <w:rPr>
          <w:rFonts w:ascii="Poppins" w:hAnsi="Poppins" w:cs="Poppins"/>
        </w:rPr>
        <w:t>”</w:t>
      </w:r>
      <w:r w:rsidRPr="00706D10" w:rsidR="00F9737B">
        <w:rPr>
          <w:rFonts w:ascii="Poppins" w:hAnsi="Poppins" w:cs="Poppins"/>
        </w:rPr>
        <w:t>) permaneça estável e funcional.</w:t>
      </w:r>
    </w:p>
    <w:p w:rsidRPr="00706D10" w:rsidR="00F9737B" w:rsidP="00F9737B" w:rsidRDefault="00F9737B" w14:paraId="2F315787" w14:textId="77777777">
      <w:pPr>
        <w:jc w:val="both"/>
        <w:rPr>
          <w:rFonts w:ascii="Poppins" w:hAnsi="Poppins" w:cs="Poppins"/>
        </w:rPr>
      </w:pPr>
    </w:p>
    <w:p w:rsidRPr="003333AB" w:rsidR="00F9737B" w:rsidP="00F9737B" w:rsidRDefault="00F9737B" w14:paraId="12F79D14" w14:textId="0E4A494F">
      <w:pPr>
        <w:pStyle w:val="Ttulo2"/>
        <w:jc w:val="both"/>
        <w:rPr>
          <w:rFonts w:ascii="Poppins" w:hAnsi="Poppins" w:cs="Poppins"/>
          <w:b/>
          <w:bCs/>
        </w:rPr>
      </w:pPr>
      <w:r w:rsidRPr="003333AB">
        <w:rPr>
          <w:rFonts w:ascii="Poppins" w:hAnsi="Poppins" w:cs="Poppins"/>
          <w:b/>
          <w:bCs/>
        </w:rPr>
        <w:t xml:space="preserve">3. Atividade </w:t>
      </w:r>
      <w:r w:rsidR="003333AB">
        <w:rPr>
          <w:rFonts w:ascii="Poppins" w:hAnsi="Poppins" w:cs="Poppins"/>
          <w:b/>
          <w:bCs/>
        </w:rPr>
        <w:t>p</w:t>
      </w:r>
      <w:r w:rsidRPr="003333AB">
        <w:rPr>
          <w:rFonts w:ascii="Poppins" w:hAnsi="Poppins" w:cs="Poppins"/>
          <w:b/>
          <w:bCs/>
        </w:rPr>
        <w:t xml:space="preserve">rática: </w:t>
      </w:r>
      <w:r w:rsidR="003333AB">
        <w:rPr>
          <w:rFonts w:ascii="Poppins" w:hAnsi="Poppins" w:cs="Poppins"/>
          <w:b/>
          <w:bCs/>
        </w:rPr>
        <w:t>m</w:t>
      </w:r>
      <w:r w:rsidRPr="003333AB">
        <w:rPr>
          <w:rFonts w:ascii="Poppins" w:hAnsi="Poppins" w:cs="Poppins"/>
          <w:b/>
          <w:bCs/>
        </w:rPr>
        <w:t xml:space="preserve">ãos à </w:t>
      </w:r>
      <w:r w:rsidR="003333AB">
        <w:rPr>
          <w:rFonts w:ascii="Poppins" w:hAnsi="Poppins" w:cs="Poppins"/>
          <w:b/>
          <w:bCs/>
        </w:rPr>
        <w:t>o</w:t>
      </w:r>
      <w:r w:rsidRPr="003333AB">
        <w:rPr>
          <w:rFonts w:ascii="Poppins" w:hAnsi="Poppins" w:cs="Poppins"/>
          <w:b/>
          <w:bCs/>
        </w:rPr>
        <w:t>bra!</w:t>
      </w:r>
    </w:p>
    <w:p w:rsidRPr="00706D10" w:rsidR="00F9737B" w:rsidP="00F9737B" w:rsidRDefault="00F9737B" w14:paraId="4051C33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1BBBACC4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Agora é a sua vez de colocar a mão na massa!</w:t>
      </w:r>
    </w:p>
    <w:p w:rsidRPr="00706D10" w:rsidR="00F9737B" w:rsidP="00F9737B" w:rsidRDefault="00F9737B" w14:paraId="09DF9820" w14:textId="77777777">
      <w:pPr>
        <w:jc w:val="both"/>
        <w:rPr>
          <w:rFonts w:ascii="Poppins" w:hAnsi="Poppins" w:cs="Poppins"/>
        </w:rPr>
      </w:pPr>
    </w:p>
    <w:p w:rsidR="00F9737B" w:rsidP="00F9737B" w:rsidRDefault="00F9737B" w14:paraId="2DAF5DA5" w14:textId="77777777">
      <w:pPr>
        <w:pStyle w:val="Ttulo3"/>
        <w:jc w:val="both"/>
        <w:rPr>
          <w:rFonts w:ascii="Poppins" w:hAnsi="Poppins" w:cs="Poppins"/>
        </w:rPr>
      </w:pPr>
    </w:p>
    <w:p w:rsidRPr="00E05628" w:rsidR="00F9737B" w:rsidP="00E05628" w:rsidRDefault="00AF1E50" w14:paraId="61DBAA96" w14:textId="0213ED6C">
      <w:pPr>
        <w:rPr>
          <w:rFonts w:ascii="Poppins" w:hAnsi="Poppins" w:cs="Poppins"/>
          <w:sz w:val="36"/>
        </w:rPr>
      </w:pPr>
      <w:r>
        <w:rPr>
          <w:rFonts w:ascii="Poppins" w:hAnsi="Poppins" w:cs="Poppins"/>
        </w:rPr>
        <w:br w:type="page"/>
      </w:r>
      <w:r w:rsidRPr="003333AB" w:rsidR="00F9737B">
        <w:rPr>
          <w:rFonts w:ascii="Poppins" w:hAnsi="Poppins" w:cs="Poppins"/>
          <w:b/>
          <w:bCs/>
          <w:sz w:val="28"/>
        </w:rPr>
        <w:t xml:space="preserve">Exercício 1: </w:t>
      </w:r>
      <w:r w:rsidR="003333AB">
        <w:rPr>
          <w:rFonts w:ascii="Poppins" w:hAnsi="Poppins" w:cs="Poppins"/>
          <w:b/>
          <w:bCs/>
          <w:sz w:val="28"/>
        </w:rPr>
        <w:t>a</w:t>
      </w:r>
      <w:r w:rsidRPr="003333AB" w:rsidR="00F9737B">
        <w:rPr>
          <w:rFonts w:ascii="Poppins" w:hAnsi="Poppins" w:cs="Poppins"/>
          <w:b/>
          <w:bCs/>
          <w:sz w:val="28"/>
        </w:rPr>
        <w:t>ssumindo sua identidade</w:t>
      </w:r>
    </w:p>
    <w:p w:rsidRPr="00706D10" w:rsidR="00F9737B" w:rsidP="00F9737B" w:rsidRDefault="00F9737B" w14:paraId="432C27B7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0FFC6E8D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Cada membro do grupo deve escolher uma das funcionalidades para desenvolver. Anote aqui qual será a sua:</w:t>
      </w:r>
    </w:p>
    <w:p w:rsidRPr="00706D10" w:rsidR="00F9737B" w:rsidP="00F9737B" w:rsidRDefault="00F9737B" w14:paraId="6229CD3F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8B3C24D" w14:textId="5E5196C2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Minha</w:t>
      </w:r>
      <w:r>
        <w:rPr>
          <w:rFonts w:ascii="Poppins" w:hAnsi="Poppins" w:cs="Poppins"/>
        </w:rPr>
        <w:t xml:space="preserve"> </w:t>
      </w:r>
      <w:r w:rsidR="009A2674">
        <w:rPr>
          <w:rFonts w:ascii="Poppins" w:hAnsi="Poppins" w:cs="Poppins"/>
        </w:rPr>
        <w:t>f</w:t>
      </w:r>
      <w:r w:rsidRPr="00706D10" w:rsidR="009A2674">
        <w:rPr>
          <w:rFonts w:ascii="Poppins" w:hAnsi="Poppins" w:cs="Poppins"/>
        </w:rPr>
        <w:t>uncionalidade</w:t>
      </w:r>
      <w:r w:rsidRPr="00706D10">
        <w:rPr>
          <w:rFonts w:ascii="Poppins" w:hAnsi="Poppins" w:cs="Poppins"/>
        </w:rPr>
        <w:t>:</w:t>
      </w:r>
      <w:r>
        <w:rPr>
          <w:rFonts w:ascii="Poppins" w:hAnsi="Poppins" w:cs="Poppins"/>
        </w:rPr>
        <w:t xml:space="preserve"> ____________</w:t>
      </w:r>
    </w:p>
    <w:p w:rsidRPr="00706D10" w:rsidR="00F9737B" w:rsidP="00F9737B" w:rsidRDefault="00F9737B" w14:paraId="2331EAB4" w14:textId="77777777">
      <w:pPr>
        <w:jc w:val="both"/>
        <w:rPr>
          <w:rFonts w:ascii="Poppins" w:hAnsi="Poppins" w:cs="Poppins"/>
        </w:rPr>
      </w:pPr>
    </w:p>
    <w:p w:rsidRPr="003333AB" w:rsidR="00F9737B" w:rsidP="00F9737B" w:rsidRDefault="00F9737B" w14:paraId="4D05B011" w14:textId="69479325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2: </w:t>
      </w:r>
      <w:r w:rsidR="003333AB">
        <w:rPr>
          <w:rFonts w:ascii="Poppins" w:hAnsi="Poppins" w:cs="Poppins"/>
          <w:b/>
          <w:bCs/>
          <w:sz w:val="28"/>
        </w:rPr>
        <w:t>c</w:t>
      </w:r>
      <w:r w:rsidRPr="003333AB">
        <w:rPr>
          <w:rFonts w:ascii="Poppins" w:hAnsi="Poppins" w:cs="Poppins"/>
          <w:b/>
          <w:bCs/>
          <w:sz w:val="28"/>
        </w:rPr>
        <w:t xml:space="preserve">riando seu </w:t>
      </w:r>
      <w:proofErr w:type="spellStart"/>
      <w:r w:rsidRPr="002C529D" w:rsidR="009A2674">
        <w:rPr>
          <w:rFonts w:ascii="Poppins" w:hAnsi="Poppins" w:cs="Poppins"/>
          <w:b/>
          <w:bCs/>
          <w:i/>
          <w:iCs/>
          <w:sz w:val="28"/>
        </w:rPr>
        <w:t>b</w:t>
      </w:r>
      <w:r w:rsidRPr="002C529D">
        <w:rPr>
          <w:rFonts w:ascii="Poppins" w:hAnsi="Poppins" w:cs="Poppins"/>
          <w:b/>
          <w:bCs/>
          <w:i/>
          <w:iCs/>
          <w:sz w:val="28"/>
        </w:rPr>
        <w:t>ranch</w:t>
      </w:r>
      <w:proofErr w:type="spellEnd"/>
      <w:r w:rsidRPr="003333AB">
        <w:rPr>
          <w:rFonts w:ascii="Poppins" w:hAnsi="Poppins" w:cs="Poppins"/>
          <w:b/>
          <w:bCs/>
          <w:sz w:val="28"/>
        </w:rPr>
        <w:t xml:space="preserve"> de </w:t>
      </w:r>
      <w:r w:rsidR="009A2674">
        <w:rPr>
          <w:rFonts w:ascii="Poppins" w:hAnsi="Poppins" w:cs="Poppins"/>
          <w:b/>
          <w:bCs/>
          <w:sz w:val="28"/>
        </w:rPr>
        <w:t>f</w:t>
      </w:r>
      <w:r w:rsidRPr="003333AB">
        <w:rPr>
          <w:rFonts w:ascii="Poppins" w:hAnsi="Poppins" w:cs="Poppins"/>
          <w:b/>
          <w:bCs/>
          <w:sz w:val="28"/>
        </w:rPr>
        <w:t>uncionalidade</w:t>
      </w:r>
    </w:p>
    <w:p w:rsidRPr="00706D10" w:rsidR="00F9737B" w:rsidP="00F9737B" w:rsidRDefault="00F9737B" w14:paraId="6E404A40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336D5D6E" w14:textId="589C928E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Agora, você criar</w:t>
      </w:r>
      <w:r w:rsidR="009A2674">
        <w:rPr>
          <w:rFonts w:ascii="Poppins" w:hAnsi="Poppins" w:cs="Poppins"/>
        </w:rPr>
        <w:t>á</w:t>
      </w:r>
      <w:r w:rsidRPr="00706D10">
        <w:rPr>
          <w:rFonts w:ascii="Poppins" w:hAnsi="Poppins" w:cs="Poppins"/>
        </w:rPr>
        <w:t xml:space="preserve"> um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específico para a sua tarefa. O nome do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deve ser descritivo. Por exemplo, se você for o João,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poderia se chamar </w:t>
      </w:r>
      <w:r w:rsidR="009A2674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feature/login</w:t>
      </w:r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:rsidRPr="00706D10" w:rsidR="00F9737B" w:rsidP="00F9737B" w:rsidRDefault="00F9737B" w14:paraId="05A61942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023B9B7" w14:textId="4CFF33E6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Use o comando </w:t>
      </w:r>
      <w:r w:rsidR="009A2674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checkout -b</w:t>
      </w:r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criar o novo</w:t>
      </w:r>
      <w:r w:rsidRPr="002C529D">
        <w:rPr>
          <w:rFonts w:ascii="Poppins" w:hAnsi="Poppins" w:cs="Poppins"/>
          <w:i/>
          <w:iCs/>
        </w:rPr>
        <w:t xml:space="preserve"> branch</w:t>
      </w:r>
      <w:r w:rsidRPr="00706D10">
        <w:rPr>
          <w:rFonts w:ascii="Poppins" w:hAnsi="Poppins" w:cs="Poppins"/>
        </w:rPr>
        <w:t xml:space="preserve"> e já mudar para ele. Substitua </w:t>
      </w:r>
      <w:r w:rsidR="009A2674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nome-do-seu-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pelo nome que você escolheu.</w:t>
      </w:r>
      <w:r w:rsidR="009A2674">
        <w:rPr>
          <w:rFonts w:ascii="Poppins" w:hAnsi="Poppins" w:cs="Poppins"/>
        </w:rPr>
        <w:t xml:space="preserve"> Exemplo:</w:t>
      </w:r>
    </w:p>
    <w:p w:rsidRPr="00706D10" w:rsidR="00F9737B" w:rsidP="00F9737B" w:rsidRDefault="00F9737B" w14:paraId="059878ED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4563CE99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checkout -b nome-do-seu-branch</w:t>
      </w:r>
    </w:p>
    <w:p w:rsidRPr="00706D10" w:rsidR="00F9737B" w:rsidP="00F9737B" w:rsidRDefault="00F9737B" w14:paraId="20F9ADC2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58BADB7" w14:textId="4D058860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Verifique se funcionou: </w:t>
      </w:r>
      <w:r w:rsidR="009A2674">
        <w:rPr>
          <w:rFonts w:ascii="Poppins" w:hAnsi="Poppins" w:cs="Poppins"/>
        </w:rPr>
        <w:t>p</w:t>
      </w:r>
      <w:r w:rsidRPr="00706D10" w:rsidR="009A2674">
        <w:rPr>
          <w:rFonts w:ascii="Poppins" w:hAnsi="Poppins" w:cs="Poppins"/>
        </w:rPr>
        <w:t xml:space="preserve">ara </w:t>
      </w:r>
      <w:r w:rsidRPr="00706D10">
        <w:rPr>
          <w:rFonts w:ascii="Poppins" w:hAnsi="Poppins" w:cs="Poppins"/>
        </w:rPr>
        <w:t xml:space="preserve">ter certeza de que você está no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correto, use o comando </w:t>
      </w:r>
      <w:r w:rsidR="009A2674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="009A2674">
        <w:rPr>
          <w:rFonts w:ascii="Poppins" w:hAnsi="Poppins" w:cs="Poppins"/>
        </w:rPr>
        <w:t>branch</w:t>
      </w:r>
      <w:proofErr w:type="spellEnd"/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.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com um asterisco (*) na frente é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atual.</w:t>
      </w:r>
    </w:p>
    <w:p w:rsidRPr="00706D10" w:rsidR="00F9737B" w:rsidP="00F9737B" w:rsidRDefault="00F9737B" w14:paraId="7A940ED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1D09FAEA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branch</w:t>
      </w:r>
    </w:p>
    <w:p w:rsidRPr="00706D10" w:rsidR="00F9737B" w:rsidP="00F9737B" w:rsidRDefault="00F9737B" w14:paraId="22EBAE76" w14:textId="77777777">
      <w:pPr>
        <w:jc w:val="both"/>
        <w:rPr>
          <w:rFonts w:ascii="Poppins" w:hAnsi="Poppins" w:cs="Poppins"/>
        </w:rPr>
      </w:pPr>
    </w:p>
    <w:p w:rsidR="00F9737B" w:rsidP="00F9737B" w:rsidRDefault="18613EB3" w14:paraId="4690BB56" w14:textId="77777777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36A7E6D" wp14:editId="78817A21">
            <wp:extent cx="3657600" cy="2084378"/>
            <wp:effectExtent l="0" t="0" r="0" b="0"/>
            <wp:docPr id="9" name="Picture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E90DD" w:rsidP="3B129766" w:rsidRDefault="7D7E90DD" w14:paraId="39D68902" w14:textId="761CC192">
      <w:pPr>
        <w:jc w:val="both"/>
        <w:rPr>
          <w:rFonts w:ascii="Poppins" w:hAnsi="Poppins" w:cs="Poppins"/>
          <w:sz w:val="20"/>
          <w:szCs w:val="20"/>
        </w:rPr>
      </w:pPr>
      <w:r w:rsidRPr="3B129766">
        <w:rPr>
          <w:rFonts w:ascii="Poppins" w:hAnsi="Poppins" w:cs="Poppins"/>
          <w:sz w:val="20"/>
          <w:szCs w:val="20"/>
        </w:rPr>
        <w:t>Reprodução – BYNENS, [s.d.]. Disponível em: https://github.com/mathiasbynens/dotfiles. Acesso em: 26 set. 2025.</w:t>
      </w:r>
    </w:p>
    <w:p w:rsidR="3B129766" w:rsidP="3B129766" w:rsidRDefault="3B129766" w14:paraId="48220EBC" w14:textId="68BE7DF6">
      <w:pPr>
        <w:jc w:val="both"/>
        <w:rPr>
          <w:rFonts w:ascii="Poppins" w:hAnsi="Poppins" w:cs="Poppins"/>
          <w:sz w:val="20"/>
          <w:szCs w:val="20"/>
        </w:rPr>
      </w:pPr>
    </w:p>
    <w:p w:rsidR="00AF1E50" w:rsidRDefault="00AF1E50" w14:paraId="45A28A4D" w14:textId="77777777">
      <w:pPr>
        <w:rPr>
          <w:rFonts w:ascii="Poppins" w:hAnsi="Poppins" w:cs="Poppins"/>
          <w:sz w:val="36"/>
        </w:rPr>
      </w:pPr>
      <w:r w:rsidRPr="3B129766">
        <w:rPr>
          <w:rFonts w:ascii="Poppins" w:hAnsi="Poppins" w:cs="Poppins"/>
        </w:rPr>
        <w:br w:type="page"/>
      </w:r>
    </w:p>
    <w:p w:rsidRPr="003333AB" w:rsidR="00F9737B" w:rsidP="00F9737B" w:rsidRDefault="00F9737B" w14:paraId="5775ABC8" w14:textId="52E635B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3: </w:t>
      </w:r>
      <w:r w:rsidR="003333AB">
        <w:rPr>
          <w:rFonts w:ascii="Poppins" w:hAnsi="Poppins" w:cs="Poppins"/>
          <w:b/>
          <w:bCs/>
          <w:sz w:val="28"/>
        </w:rPr>
        <w:t>d</w:t>
      </w:r>
      <w:r w:rsidRPr="003333AB">
        <w:rPr>
          <w:rFonts w:ascii="Poppins" w:hAnsi="Poppins" w:cs="Poppins"/>
          <w:b/>
          <w:bCs/>
          <w:sz w:val="28"/>
        </w:rPr>
        <w:t>esenvolvendo a sua funcionalidade</w:t>
      </w:r>
    </w:p>
    <w:p w:rsidRPr="00706D10" w:rsidR="00F9737B" w:rsidP="00F9737B" w:rsidRDefault="00F9737B" w14:paraId="584BF10B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46B2795" w14:textId="684DAA08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você está no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, pode trabalhar sem medo de atrapalhar os outros. </w:t>
      </w:r>
      <w:r w:rsidR="009A2674">
        <w:rPr>
          <w:rFonts w:ascii="Poppins" w:hAnsi="Poppins" w:cs="Poppins"/>
        </w:rPr>
        <w:t>Portanto, simularemos</w:t>
      </w:r>
      <w:r w:rsidRPr="00706D10">
        <w:rPr>
          <w:rFonts w:ascii="Poppins" w:hAnsi="Poppins" w:cs="Poppins"/>
        </w:rPr>
        <w:t xml:space="preserve"> o desenvolvimento da sua funcionalidade criando um arquivo específico para ela.</w:t>
      </w:r>
    </w:p>
    <w:p w:rsidRPr="00706D10" w:rsidR="00F9737B" w:rsidP="00F9737B" w:rsidRDefault="00F9737B" w14:paraId="4DDA713F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03749F0" w14:textId="1A7659CC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o **João**, crie o arquivo login.html.</w:t>
      </w:r>
    </w:p>
    <w:p w:rsidRPr="00706D10" w:rsidR="00F9737B" w:rsidP="00F9737B" w:rsidRDefault="00F9737B" w14:paraId="741C6409" w14:textId="75F9244C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a **Maria**, crie o arquivo catalogo.html.</w:t>
      </w:r>
    </w:p>
    <w:p w:rsidRPr="00706D10" w:rsidR="00F9737B" w:rsidP="00F9737B" w:rsidRDefault="00F9737B" w14:paraId="0036A409" w14:textId="7B111928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o **Pedro**, crie o arquivo carrinho.html.</w:t>
      </w:r>
    </w:p>
    <w:p w:rsidRPr="00706D10" w:rsidR="00F9737B" w:rsidP="00F9737B" w:rsidRDefault="00F9737B" w14:paraId="4B3F9D00" w14:textId="2685C900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a **Ana**, crie o arquivo pagamento.html.</w:t>
      </w:r>
    </w:p>
    <w:p w:rsidRPr="00706D10" w:rsidR="00F9737B" w:rsidP="00F9737B" w:rsidRDefault="00F9737B" w14:paraId="6276D786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043725B2" w14:textId="4CEECFC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Use o comando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echo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criar o arquivo com um conteúdo simples. Por exemplo, se você for o João:</w:t>
      </w:r>
    </w:p>
    <w:p w:rsidRPr="00706D10" w:rsidR="00F9737B" w:rsidP="00F9737B" w:rsidRDefault="00F9737B" w14:paraId="52ADD45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1B8BE30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echo "&lt;h2&gt;Página de Login&lt;/h2&gt;" &gt; login.html</w:t>
      </w:r>
    </w:p>
    <w:p w:rsidRPr="00706D10" w:rsidR="00F9737B" w:rsidP="00F9737B" w:rsidRDefault="00F9737B" w14:paraId="57651F70" w14:textId="77777777">
      <w:pPr>
        <w:jc w:val="both"/>
        <w:rPr>
          <w:rFonts w:ascii="Poppins" w:hAnsi="Poppins" w:cs="Poppins"/>
        </w:rPr>
      </w:pPr>
    </w:p>
    <w:p w:rsidRPr="003333AB" w:rsidR="00F9737B" w:rsidP="00F9737B" w:rsidRDefault="00F9737B" w14:paraId="5D73EA05" w14:textId="208598D7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4: </w:t>
      </w:r>
      <w:r w:rsidR="003333AB">
        <w:rPr>
          <w:rFonts w:ascii="Poppins" w:hAnsi="Poppins" w:cs="Poppins"/>
          <w:b/>
          <w:bCs/>
          <w:sz w:val="28"/>
        </w:rPr>
        <w:t>r</w:t>
      </w:r>
      <w:r w:rsidRPr="003333AB">
        <w:rPr>
          <w:rFonts w:ascii="Poppins" w:hAnsi="Poppins" w:cs="Poppins"/>
          <w:b/>
          <w:bCs/>
          <w:sz w:val="28"/>
        </w:rPr>
        <w:t>egistrando seu progresso</w:t>
      </w:r>
    </w:p>
    <w:p w:rsidRPr="00706D10" w:rsidR="00F9737B" w:rsidP="00F9737B" w:rsidRDefault="00F9737B" w14:paraId="42E5B5F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01824050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Adicione o novo arquivo ao controle de versão e faça um commit para registrar o seu trabalho. A mensagem do commit deve ser clara e indicar o que foi feito.</w:t>
      </w:r>
    </w:p>
    <w:p w:rsidRPr="00706D10" w:rsidR="00F9737B" w:rsidP="00F9737B" w:rsidRDefault="00F9737B" w14:paraId="7CE9FB66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375E7D0E" w14:textId="0E5E594E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Adicione todos os novos arquivos à área de preparação com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proofErr w:type="gramStart"/>
      <w:r w:rsidRPr="00706D10">
        <w:rPr>
          <w:rFonts w:ascii="Poppins" w:hAnsi="Poppins" w:cs="Poppins"/>
        </w:rPr>
        <w:t>add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.</w:t>
      </w:r>
      <w:proofErr w:type="gramEnd"/>
      <w:r w:rsidR="00977AE3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 xml:space="preserve"> (o ponto significa "todos os arquivos nesta pasta").</w:t>
      </w:r>
      <w:r w:rsidR="00977AE3">
        <w:rPr>
          <w:rFonts w:ascii="Poppins" w:hAnsi="Poppins" w:cs="Poppins"/>
        </w:rPr>
        <w:t xml:space="preserve"> Observe:</w:t>
      </w:r>
    </w:p>
    <w:p w:rsidRPr="00706D10" w:rsidR="00F9737B" w:rsidP="00F9737B" w:rsidRDefault="00F9737B" w14:paraId="3EF050F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45FB7A7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add .</w:t>
      </w:r>
    </w:p>
    <w:p w:rsidRPr="00706D10" w:rsidR="00F9737B" w:rsidP="00F9737B" w:rsidRDefault="00F9737B" w14:paraId="07154EEC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78171A0" w14:textId="5494B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2.  Faça o commit com uma mensagem descritiva</w:t>
      </w:r>
      <w:r w:rsidR="00977AE3">
        <w:rPr>
          <w:rFonts w:ascii="Poppins" w:hAnsi="Poppins" w:cs="Poppins"/>
        </w:rPr>
        <w:t>, como mostrado:</w:t>
      </w:r>
    </w:p>
    <w:p w:rsidRPr="00706D10" w:rsidR="00F9737B" w:rsidP="00F9737B" w:rsidRDefault="00F9737B" w14:paraId="1BF0E251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0326F314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commit -m "Desenvolvimento inicial da funcionalidade de [sua funcionalidade]"</w:t>
      </w:r>
    </w:p>
    <w:p w:rsidRPr="00706D10" w:rsidR="00F9737B" w:rsidP="00F9737B" w:rsidRDefault="00F9737B" w14:paraId="0847FBD8" w14:textId="77777777">
      <w:pPr>
        <w:jc w:val="both"/>
        <w:rPr>
          <w:rFonts w:ascii="Poppins" w:hAnsi="Poppins" w:cs="Poppins"/>
        </w:rPr>
      </w:pPr>
    </w:p>
    <w:p w:rsidRPr="003333AB" w:rsidR="00F9737B" w:rsidP="00F9737B" w:rsidRDefault="00F9737B" w14:paraId="4C953C13" w14:textId="684F2310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5: </w:t>
      </w:r>
      <w:r w:rsidR="003333AB">
        <w:rPr>
          <w:rFonts w:ascii="Poppins" w:hAnsi="Poppins" w:cs="Poppins"/>
          <w:b/>
          <w:bCs/>
          <w:sz w:val="28"/>
        </w:rPr>
        <w:t>n</w:t>
      </w:r>
      <w:r w:rsidRPr="003333AB">
        <w:rPr>
          <w:rFonts w:ascii="Poppins" w:hAnsi="Poppins" w:cs="Poppins"/>
          <w:b/>
          <w:bCs/>
          <w:sz w:val="28"/>
        </w:rPr>
        <w:t xml:space="preserve">avegando entre os </w:t>
      </w:r>
      <w:r w:rsidR="003333AB">
        <w:rPr>
          <w:rFonts w:ascii="Poppins" w:hAnsi="Poppins" w:cs="Poppins"/>
          <w:b/>
          <w:bCs/>
          <w:sz w:val="28"/>
        </w:rPr>
        <w:t>m</w:t>
      </w:r>
      <w:r w:rsidRPr="003333AB">
        <w:rPr>
          <w:rFonts w:ascii="Poppins" w:hAnsi="Poppins" w:cs="Poppins"/>
          <w:b/>
          <w:bCs/>
          <w:sz w:val="28"/>
        </w:rPr>
        <w:t>undos (</w:t>
      </w:r>
      <w:proofErr w:type="spellStart"/>
      <w:r w:rsidRPr="002C529D" w:rsidR="00977AE3">
        <w:rPr>
          <w:rFonts w:ascii="Poppins" w:hAnsi="Poppins" w:cs="Poppins"/>
          <w:b/>
          <w:bCs/>
          <w:i/>
          <w:iCs/>
          <w:sz w:val="28"/>
        </w:rPr>
        <w:t>b</w:t>
      </w:r>
      <w:r w:rsidRPr="002C529D">
        <w:rPr>
          <w:rFonts w:ascii="Poppins" w:hAnsi="Poppins" w:cs="Poppins"/>
          <w:b/>
          <w:bCs/>
          <w:i/>
          <w:iCs/>
          <w:sz w:val="28"/>
        </w:rPr>
        <w:t>ranches</w:t>
      </w:r>
      <w:proofErr w:type="spellEnd"/>
      <w:r w:rsidRPr="003333AB">
        <w:rPr>
          <w:rFonts w:ascii="Poppins" w:hAnsi="Poppins" w:cs="Poppins"/>
          <w:b/>
          <w:bCs/>
          <w:sz w:val="28"/>
        </w:rPr>
        <w:t>)</w:t>
      </w:r>
    </w:p>
    <w:p w:rsidRPr="00706D10" w:rsidR="00F9737B" w:rsidP="00F9737B" w:rsidRDefault="00F9737B" w14:paraId="142E94FD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A166E46" w14:textId="11EA9E0D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Imagine que você precisa dar uma olhada no trabalho que está no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principal. Para isso, você pode simplesmente voltar para o</w:t>
      </w:r>
      <w:r w:rsidRPr="002C529D">
        <w:rPr>
          <w:rFonts w:ascii="Poppins" w:hAnsi="Poppins" w:cs="Poppins"/>
          <w:i/>
          <w:iCs/>
        </w:rPr>
        <w:t xml:space="preserve">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977AE3">
        <w:rPr>
          <w:rFonts w:ascii="Poppins" w:hAnsi="Poppins" w:cs="Poppins"/>
        </w:rPr>
        <w:t>”, da seguinte forma:</w:t>
      </w:r>
    </w:p>
    <w:p w:rsidRPr="00706D10" w:rsidR="00F9737B" w:rsidP="00F9737B" w:rsidRDefault="00F9737B" w14:paraId="29914E6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46793FCC" w14:textId="77777777">
      <w:pPr>
        <w:jc w:val="both"/>
        <w:rPr>
          <w:rFonts w:ascii="Poppins" w:hAnsi="Poppins" w:cs="Poppins"/>
          <w:lang w:val="en-US"/>
        </w:rPr>
      </w:pPr>
      <w:r w:rsidRPr="00706D10">
        <w:rPr>
          <w:rFonts w:ascii="Poppins" w:hAnsi="Poppins" w:cs="Poppins"/>
          <w:lang w:val="en-US"/>
        </w:rPr>
        <w:t>git checkout main</w:t>
      </w:r>
    </w:p>
    <w:p w:rsidRPr="00706D10" w:rsidR="00F9737B" w:rsidP="00F9737B" w:rsidRDefault="00F9737B" w14:paraId="34915D69" w14:textId="77777777">
      <w:pPr>
        <w:jc w:val="both"/>
        <w:rPr>
          <w:rFonts w:ascii="Poppins" w:hAnsi="Poppins" w:cs="Poppins"/>
          <w:lang w:val="en-US"/>
        </w:rPr>
      </w:pPr>
    </w:p>
    <w:p w:rsidRPr="00706D10" w:rsidR="00F9737B" w:rsidP="00F9737B" w:rsidRDefault="00F9737B" w14:paraId="47B958FD" w14:textId="77777777">
      <w:pPr>
        <w:jc w:val="both"/>
        <w:rPr>
          <w:rFonts w:ascii="Poppins" w:hAnsi="Poppins" w:cs="Poppins"/>
          <w:lang w:val="en-US"/>
        </w:rPr>
      </w:pPr>
      <w:r w:rsidRPr="00706D10">
        <w:rPr>
          <w:rFonts w:ascii="Poppins" w:hAnsi="Poppins" w:cs="Poppins"/>
          <w:b/>
          <w:lang w:val="en-US"/>
        </w:rPr>
        <w:t>Observe a mágica:</w:t>
      </w:r>
    </w:p>
    <w:p w:rsidRPr="00706D10" w:rsidR="00F9737B" w:rsidP="00F9737B" w:rsidRDefault="00F9737B" w14:paraId="2C97C591" w14:textId="77777777">
      <w:pPr>
        <w:jc w:val="both"/>
        <w:rPr>
          <w:rFonts w:ascii="Poppins" w:hAnsi="Poppins" w:cs="Poppins"/>
          <w:lang w:val="en-US"/>
        </w:rPr>
      </w:pPr>
    </w:p>
    <w:p w:rsidRPr="00706D10" w:rsidR="00F9737B" w:rsidP="00F9737B" w:rsidRDefault="00F9737B" w14:paraId="5583157B" w14:textId="1DA98E86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Liste os arquivos na sua pasta (</w:t>
      </w:r>
      <w:proofErr w:type="spellStart"/>
      <w:r w:rsidRPr="00706D10">
        <w:rPr>
          <w:rFonts w:ascii="Poppins" w:hAnsi="Poppins" w:cs="Poppins"/>
        </w:rPr>
        <w:t>ls</w:t>
      </w:r>
      <w:proofErr w:type="spellEnd"/>
      <w:r w:rsidRPr="00706D10">
        <w:rPr>
          <w:rFonts w:ascii="Poppins" w:hAnsi="Poppins" w:cs="Poppins"/>
        </w:rPr>
        <w:t xml:space="preserve"> ou </w:t>
      </w:r>
      <w:proofErr w:type="spellStart"/>
      <w:r w:rsidRPr="00706D10">
        <w:rPr>
          <w:rFonts w:ascii="Poppins" w:hAnsi="Poppins" w:cs="Poppins"/>
        </w:rPr>
        <w:t>dir</w:t>
      </w:r>
      <w:proofErr w:type="spellEnd"/>
      <w:r w:rsidRPr="00706D10">
        <w:rPr>
          <w:rFonts w:ascii="Poppins" w:hAnsi="Poppins" w:cs="Poppins"/>
        </w:rPr>
        <w:t xml:space="preserve">). O que aconteceu com o arquivo da sua funcionalidade (por exemplo, login.html)? Ele desapareceu! Mas não se preocupe, ele está seguro no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>.</w:t>
      </w:r>
    </w:p>
    <w:p w:rsidRPr="00706D10" w:rsidR="00F9737B" w:rsidP="00F9737B" w:rsidRDefault="00F9737B" w14:paraId="20DBE64E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2F1EF0EA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>Volte para o seu mundo:</w:t>
      </w:r>
    </w:p>
    <w:p w:rsidRPr="00706D10" w:rsidR="00F9737B" w:rsidP="00F9737B" w:rsidRDefault="00F9737B" w14:paraId="510D0BC9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C8A027F" w14:textId="0CCD68A6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Agora, volte para 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de funcionalidade para continuar o trabalho</w:t>
      </w:r>
      <w:r w:rsidR="00977AE3">
        <w:rPr>
          <w:rFonts w:ascii="Poppins" w:hAnsi="Poppins" w:cs="Poppins"/>
        </w:rPr>
        <w:t>:</w:t>
      </w:r>
    </w:p>
    <w:p w:rsidRPr="00706D10" w:rsidR="00F9737B" w:rsidP="00F9737B" w:rsidRDefault="00F9737B" w14:paraId="558EB23A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E585115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checkout nome-do-seu-branch</w:t>
      </w:r>
    </w:p>
    <w:p w:rsidRPr="00706D10" w:rsidR="00F9737B" w:rsidP="00F9737B" w:rsidRDefault="00F9737B" w14:paraId="7D2B6FB0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49807289" w14:textId="1186DE15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O</w:t>
      </w:r>
      <w:r w:rsidR="00977AE3">
        <w:rPr>
          <w:rFonts w:ascii="Poppins" w:hAnsi="Poppins" w:cs="Poppins"/>
        </w:rPr>
        <w:t>bserve que</w:t>
      </w:r>
      <w:r w:rsidRPr="00706D10">
        <w:rPr>
          <w:rFonts w:ascii="Poppins" w:hAnsi="Poppins" w:cs="Poppins"/>
        </w:rPr>
        <w:t xml:space="preserve"> seu arquivo reapareceu! Isso mostra como os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 isolam o trabalho, permitindo que cada desenvolvedor tenha seu próprio ambiente.</w:t>
      </w:r>
    </w:p>
    <w:p w:rsidRPr="00706D10" w:rsidR="00F9737B" w:rsidP="00F9737B" w:rsidRDefault="00F9737B" w14:paraId="5FB6BB6C" w14:textId="77777777">
      <w:pPr>
        <w:jc w:val="both"/>
        <w:rPr>
          <w:rFonts w:ascii="Poppins" w:hAnsi="Poppins" w:cs="Poppins"/>
        </w:rPr>
      </w:pPr>
    </w:p>
    <w:p w:rsidRPr="003333AB" w:rsidR="00F9737B" w:rsidP="003333AB" w:rsidRDefault="00F9737B" w14:paraId="00410D48" w14:textId="243AA2D4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4. Perguntas para </w:t>
      </w:r>
      <w:r w:rsidR="003333AB">
        <w:rPr>
          <w:rFonts w:ascii="Poppins" w:hAnsi="Poppins" w:cs="Poppins"/>
          <w:b/>
          <w:bCs/>
          <w:sz w:val="28"/>
        </w:rPr>
        <w:t>r</w:t>
      </w:r>
      <w:r w:rsidRPr="003333AB">
        <w:rPr>
          <w:rFonts w:ascii="Poppins" w:hAnsi="Poppins" w:cs="Poppins"/>
          <w:b/>
          <w:bCs/>
          <w:sz w:val="28"/>
        </w:rPr>
        <w:t xml:space="preserve">eflexão e </w:t>
      </w:r>
      <w:r w:rsidR="003333AB">
        <w:rPr>
          <w:rFonts w:ascii="Poppins" w:hAnsi="Poppins" w:cs="Poppins"/>
          <w:b/>
          <w:bCs/>
          <w:sz w:val="28"/>
        </w:rPr>
        <w:t>a</w:t>
      </w:r>
      <w:r w:rsidRPr="003333AB">
        <w:rPr>
          <w:rFonts w:ascii="Poppins" w:hAnsi="Poppins" w:cs="Poppins"/>
          <w:b/>
          <w:bCs/>
          <w:sz w:val="28"/>
        </w:rPr>
        <w:t>profundamento</w:t>
      </w:r>
    </w:p>
    <w:p w:rsidRPr="00706D10" w:rsidR="00F9737B" w:rsidP="00F9737B" w:rsidRDefault="00F9737B" w14:paraId="5AA73DF9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5D0169D9" w14:textId="3F346419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você praticou os conceitos básicos de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e </w:t>
      </w:r>
      <w:proofErr w:type="spellStart"/>
      <w:r w:rsidRPr="002C529D">
        <w:rPr>
          <w:rFonts w:ascii="Poppins" w:hAnsi="Poppins" w:cs="Poppins"/>
          <w:i/>
          <w:iCs/>
        </w:rPr>
        <w:t>branches</w:t>
      </w:r>
      <w:proofErr w:type="spellEnd"/>
      <w:r w:rsidRPr="00706D10">
        <w:rPr>
          <w:rFonts w:ascii="Poppins" w:hAnsi="Poppins" w:cs="Poppins"/>
        </w:rPr>
        <w:t xml:space="preserve">, </w:t>
      </w:r>
      <w:r w:rsidR="00977AE3">
        <w:rPr>
          <w:rFonts w:ascii="Poppins" w:hAnsi="Poppins" w:cs="Poppins"/>
        </w:rPr>
        <w:t>refletiremos</w:t>
      </w:r>
      <w:r w:rsidRPr="00706D10">
        <w:rPr>
          <w:rFonts w:ascii="Poppins" w:hAnsi="Poppins" w:cs="Poppins"/>
        </w:rPr>
        <w:t xml:space="preserve"> sobre o que aprendemos:</w:t>
      </w:r>
    </w:p>
    <w:p w:rsidRPr="00706D10" w:rsidR="00F9737B" w:rsidP="00F9737B" w:rsidRDefault="00F9737B" w14:paraId="1A46A3BE" w14:textId="77777777">
      <w:pPr>
        <w:jc w:val="both"/>
        <w:rPr>
          <w:rFonts w:ascii="Poppins" w:hAnsi="Poppins" w:cs="Poppins"/>
        </w:rPr>
      </w:pPr>
    </w:p>
    <w:p w:rsidR="00F9737B" w:rsidP="00F9737B" w:rsidRDefault="00F9737B" w14:paraId="230477CF" w14:textId="635E9A29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Pergunta 1: </w:t>
      </w:r>
      <w:r w:rsidR="003333AB">
        <w:rPr>
          <w:rFonts w:ascii="Poppins" w:hAnsi="Poppins" w:cs="Poppins"/>
          <w:b/>
          <w:bCs/>
          <w:sz w:val="28"/>
          <w:szCs w:val="20"/>
        </w:rPr>
        <w:t>a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nálise de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enários</w:t>
      </w:r>
    </w:p>
    <w:p w:rsidRPr="003333AB" w:rsidR="003333AB" w:rsidP="003333AB" w:rsidRDefault="003333AB" w14:paraId="08B30BD5" w14:textId="77777777"/>
    <w:p w:rsidR="0059713B" w:rsidP="00F9737B" w:rsidRDefault="00F9737B" w14:paraId="5BCFC6DC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Por que é importante usar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 em um projeto com mais de um desenvolvedor? </w:t>
      </w:r>
    </w:p>
    <w:p w:rsidR="0059713B" w:rsidP="00F9737B" w:rsidRDefault="0059713B" w14:paraId="7DCC2602" w14:textId="77777777">
      <w:pPr>
        <w:jc w:val="both"/>
        <w:rPr>
          <w:rFonts w:ascii="Poppins" w:hAnsi="Poppins" w:cs="Poppins"/>
        </w:rPr>
      </w:pPr>
    </w:p>
    <w:p w:rsidR="0059713B" w:rsidP="00F9737B" w:rsidRDefault="00F9737B" w14:paraId="3E407E3F" w14:textId="6DD60D03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Imagine um cenário </w:t>
      </w:r>
      <w:r w:rsidR="00977AE3">
        <w:rPr>
          <w:rFonts w:ascii="Poppins" w:hAnsi="Poppins" w:cs="Poppins"/>
        </w:rPr>
        <w:t>no qual</w:t>
      </w:r>
      <w:r w:rsidRPr="00706D10" w:rsidR="00977AE3">
        <w:rPr>
          <w:rFonts w:ascii="Poppins" w:hAnsi="Poppins" w:cs="Poppins"/>
        </w:rPr>
        <w:t xml:space="preserve"> </w:t>
      </w:r>
      <w:r w:rsidRPr="00706D10">
        <w:rPr>
          <w:rFonts w:ascii="Poppins" w:hAnsi="Poppins" w:cs="Poppins"/>
        </w:rPr>
        <w:t xml:space="preserve">três desenvolvedores estão trabalhando no mesmo projeto e todos fazem alterações diretamente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. </w:t>
      </w:r>
    </w:p>
    <w:p w:rsidR="0059713B" w:rsidP="00F9737B" w:rsidRDefault="0059713B" w14:paraId="3DF842FF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7D74F41F" w14:textId="4B37FD2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Descreva pelo menos três problemas que poderiam surgir e explique como o uso de </w:t>
      </w:r>
      <w:r w:rsidRPr="002C529D">
        <w:rPr>
          <w:rFonts w:ascii="Poppins" w:hAnsi="Poppins" w:cs="Poppins"/>
          <w:i/>
          <w:iCs/>
        </w:rPr>
        <w:t xml:space="preserve">branches </w:t>
      </w:r>
      <w:r w:rsidRPr="00706D10">
        <w:rPr>
          <w:rFonts w:ascii="Poppins" w:hAnsi="Poppins" w:cs="Poppins"/>
        </w:rPr>
        <w:t>resolveria cada um desses problemas.</w:t>
      </w:r>
    </w:p>
    <w:p w:rsidR="00F9737B" w:rsidP="00F9737B" w:rsidRDefault="00F9737B" w14:paraId="0FE6B200" w14:textId="77777777">
      <w:pPr>
        <w:pStyle w:val="Ttulo3"/>
        <w:jc w:val="both"/>
        <w:rPr>
          <w:rFonts w:ascii="Poppins" w:hAnsi="Poppins" w:cs="Poppins"/>
        </w:rPr>
      </w:pPr>
    </w:p>
    <w:p w:rsidR="00977AE3" w:rsidP="00977AE3" w:rsidRDefault="00977AE3" w14:paraId="5E904DE2" w14:textId="77777777"/>
    <w:p w:rsidR="00977AE3" w:rsidP="00977AE3" w:rsidRDefault="00977AE3" w14:paraId="340750A1" w14:textId="77777777"/>
    <w:p w:rsidRPr="002C529D" w:rsidR="00977AE3" w:rsidP="002C529D" w:rsidRDefault="00977AE3" w14:paraId="546D8FDC" w14:textId="77777777"/>
    <w:p w:rsidR="00F9737B" w:rsidP="00F9737B" w:rsidRDefault="00F9737B" w14:paraId="4BC60DC0" w14:textId="72953889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Pergunta 2: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omparação de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omandos</w:t>
      </w:r>
    </w:p>
    <w:p w:rsidRPr="003333AB" w:rsidR="003333AB" w:rsidP="003333AB" w:rsidRDefault="003333AB" w14:paraId="3E9FC66A" w14:textId="77777777"/>
    <w:p w:rsidR="0059713B" w:rsidP="00F9737B" w:rsidRDefault="00F9737B" w14:paraId="73729949" w14:textId="05E73B10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Qual a diferença entre os comandos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Pr="00706D10">
        <w:rPr>
          <w:rFonts w:ascii="Poppins" w:hAnsi="Poppins" w:cs="Poppins"/>
        </w:rPr>
        <w:t xml:space="preserve"> nome-do-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checkout -b nome-do-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? </w:t>
      </w:r>
    </w:p>
    <w:p w:rsidR="0059713B" w:rsidP="00F9737B" w:rsidRDefault="0059713B" w14:paraId="673BDE05" w14:textId="77777777">
      <w:pPr>
        <w:jc w:val="both"/>
        <w:rPr>
          <w:rFonts w:ascii="Poppins" w:hAnsi="Poppins" w:cs="Poppins"/>
        </w:rPr>
      </w:pPr>
    </w:p>
    <w:p w:rsidRPr="00706D10" w:rsidR="00F9737B" w:rsidP="00F9737B" w:rsidRDefault="00F9737B" w14:paraId="080A58D1" w14:textId="0E6F848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Em que situações você usaria cada um deles? Explique com suas próprias palavras e dê um exemplo prático de quando cada comando seria mais apropriado.</w:t>
      </w:r>
    </w:p>
    <w:p w:rsidRPr="00706D10" w:rsidR="00F9737B" w:rsidP="00F9737B" w:rsidRDefault="00F9737B" w14:paraId="0FFE0A25" w14:textId="77777777">
      <w:pPr>
        <w:jc w:val="both"/>
        <w:rPr>
          <w:rFonts w:ascii="Poppins" w:hAnsi="Poppins" w:cs="Poppins"/>
        </w:rPr>
      </w:pPr>
    </w:p>
    <w:p w:rsidRPr="00F9737B" w:rsidR="00F9737B" w:rsidP="00F9737B" w:rsidRDefault="00F9737B" w14:paraId="0427FEAD" w14:textId="629CBA2A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Pergunta 3: </w:t>
      </w:r>
      <w:r w:rsidR="003333AB">
        <w:rPr>
          <w:rFonts w:ascii="Poppins" w:hAnsi="Poppins" w:cs="Poppins"/>
          <w:b/>
          <w:bCs/>
          <w:sz w:val="28"/>
          <w:szCs w:val="20"/>
        </w:rPr>
        <w:t>a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plicação em </w:t>
      </w:r>
      <w:r w:rsidR="003333AB">
        <w:rPr>
          <w:rFonts w:ascii="Poppins" w:hAnsi="Poppins" w:cs="Poppins"/>
          <w:b/>
          <w:bCs/>
          <w:sz w:val="28"/>
          <w:szCs w:val="20"/>
        </w:rPr>
        <w:t>o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utros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ontextos</w:t>
      </w:r>
    </w:p>
    <w:p w:rsidR="00F9737B" w:rsidP="00F9737B" w:rsidRDefault="00F9737B" w14:paraId="6AB0E3D2" w14:textId="77777777">
      <w:pPr>
        <w:jc w:val="both"/>
        <w:rPr>
          <w:rFonts w:ascii="Poppins" w:hAnsi="Poppins" w:cs="Poppins"/>
        </w:rPr>
      </w:pPr>
    </w:p>
    <w:p w:rsidR="0059713B" w:rsidP="00F9737B" w:rsidRDefault="00F9737B" w14:paraId="441E93B7" w14:textId="12D1812C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Pense em outra situação (além do desenvolvimento de software) </w:t>
      </w:r>
      <w:r w:rsidR="00977AE3">
        <w:rPr>
          <w:rFonts w:ascii="Poppins" w:hAnsi="Poppins" w:cs="Poppins"/>
        </w:rPr>
        <w:t>em que</w:t>
      </w:r>
      <w:r w:rsidRPr="00706D10">
        <w:rPr>
          <w:rFonts w:ascii="Poppins" w:hAnsi="Poppins" w:cs="Poppins"/>
        </w:rPr>
        <w:t xml:space="preserve"> o conceito de "ramificações" ou "versões paralelas" poderia ser útil. </w:t>
      </w:r>
    </w:p>
    <w:p w:rsidR="0059713B" w:rsidP="00F9737B" w:rsidRDefault="0059713B" w14:paraId="2FCC2745" w14:textId="77777777">
      <w:pPr>
        <w:jc w:val="both"/>
        <w:rPr>
          <w:rFonts w:ascii="Poppins" w:hAnsi="Poppins" w:cs="Poppins"/>
        </w:rPr>
      </w:pPr>
    </w:p>
    <w:p w:rsidR="0059713B" w:rsidP="00F9737B" w:rsidRDefault="00F9737B" w14:paraId="3CFFA2E2" w14:textId="77777777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Pode ser na escola, em casa, no trabalho ou em qualquer atividade do dia a dia. </w:t>
      </w:r>
    </w:p>
    <w:p w:rsidR="0059713B" w:rsidP="00F9737B" w:rsidRDefault="0059713B" w14:paraId="69304A60" w14:textId="77777777">
      <w:pPr>
        <w:jc w:val="both"/>
        <w:rPr>
          <w:rFonts w:ascii="Poppins" w:hAnsi="Poppins" w:cs="Poppins"/>
        </w:rPr>
      </w:pPr>
    </w:p>
    <w:p w:rsidRPr="00F9737B" w:rsidR="00453FE8" w:rsidP="00F9737B" w:rsidRDefault="00F9737B" w14:paraId="0D7149E7" w14:textId="36189C48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Descreva a situação e explique como você aplicaria os conceitos que aprendeu sobre </w:t>
      </w:r>
      <w:r w:rsidRPr="002C529D">
        <w:rPr>
          <w:rFonts w:ascii="Poppins" w:hAnsi="Poppins" w:cs="Poppins"/>
          <w:i/>
          <w:iCs/>
        </w:rPr>
        <w:t xml:space="preserve">branches </w:t>
      </w:r>
      <w:r w:rsidRPr="00706D10">
        <w:rPr>
          <w:rFonts w:ascii="Poppins" w:hAnsi="Poppins" w:cs="Poppins"/>
        </w:rPr>
        <w:t>para organizar melhor essa atividade.</w:t>
      </w:r>
    </w:p>
    <w:sectPr w:rsidRPr="00F9737B" w:rsidR="00453FE8">
      <w:headerReference w:type="default" r:id="rId20"/>
      <w:footerReference w:type="even" r:id="rId21"/>
      <w:footerReference w:type="default" r:id="rId22"/>
      <w:pgSz w:w="11907" w:h="16840" w:orient="portrait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CB4" w:rsidRDefault="001C7CB4" w14:paraId="6F673791" w14:textId="77777777">
      <w:r>
        <w:separator/>
      </w:r>
    </w:p>
  </w:endnote>
  <w:endnote w:type="continuationSeparator" w:id="0">
    <w:p w:rsidR="001C7CB4" w:rsidRDefault="001C7CB4" w14:paraId="4F923293" w14:textId="77777777">
      <w:r>
        <w:continuationSeparator/>
      </w:r>
    </w:p>
  </w:endnote>
  <w:endnote w:type="continuationNotice" w:id="1">
    <w:p w:rsidR="001C7CB4" w:rsidRDefault="001C7CB4" w14:paraId="5D8FDC0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314" w:rsidRDefault="002E6314" w14:paraId="03F26D08" w14:textId="34D5095F">
    <w:pPr>
      <w:pStyle w:val="Rodap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2E6314" w:rsidRDefault="002E6314" w14:paraId="064D80F6" w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:rsidR="00814E58" w:rsidRDefault="00814E58" w14:paraId="1A301CE5" w14:textId="77777777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:rsidRPr="00E227A8" w:rsidR="00E227A8" w:rsidP="00814E58" w:rsidRDefault="003009B4" w14:paraId="214D1726" w14:textId="20E3648C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  <w:sdtEndPr>
          <w:rPr>
            <w:rFonts w:ascii="Poppins" w:hAnsi="Poppins" w:cs="Poppins"/>
            <w:sz w:val="20"/>
            <w:szCs w:val="20"/>
          </w:rPr>
        </w:sdtEndPr>
      </w:sdt>
    </w:sdtContent>
    <w:sdtEndPr>
      <w:rPr>
        <w:rFonts w:ascii="Poppins" w:hAnsi="Poppins" w:cs="Poppins"/>
        <w:sz w:val="20"/>
        <w:szCs w:val="20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CB4" w:rsidRDefault="001C7CB4" w14:paraId="674188DD" w14:textId="77777777">
      <w:r>
        <w:separator/>
      </w:r>
    </w:p>
  </w:footnote>
  <w:footnote w:type="continuationSeparator" w:id="0">
    <w:p w:rsidR="001C7CB4" w:rsidRDefault="001C7CB4" w14:paraId="3D2AD25C" w14:textId="77777777">
      <w:r>
        <w:continuationSeparator/>
      </w:r>
    </w:p>
  </w:footnote>
  <w:footnote w:type="continuationNotice" w:id="1">
    <w:p w:rsidR="001C7CB4" w:rsidRDefault="001C7CB4" w14:paraId="3B7C1F8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227A8" w:rsidP="00E227A8" w:rsidRDefault="00814E58" w14:paraId="32560510" w14:textId="37552D7B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14E58" w:rsidP="00E227A8" w:rsidRDefault="00814E58" w14:paraId="6575AA49" w14:textId="48326C47">
    <w:pPr>
      <w:pStyle w:val="Cabealho"/>
      <w:jc w:val="right"/>
    </w:pPr>
    <w:r>
      <w:t xml:space="preserve">    </w:t>
    </w:r>
    <w:r w:rsidR="000A4E65">
      <w:br/>
    </w:r>
    <w:r w:rsidR="000A4E65"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74063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604BFA"/>
    <w:multiLevelType w:val="hybridMultilevel"/>
    <w:tmpl w:val="0180C56A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D77394"/>
    <w:multiLevelType w:val="hybridMultilevel"/>
    <w:tmpl w:val="89EA6A8C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FC70A6B"/>
    <w:multiLevelType w:val="multilevel"/>
    <w:tmpl w:val="9B4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EA54F7"/>
    <w:multiLevelType w:val="hybridMultilevel"/>
    <w:tmpl w:val="A0ECEB74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3D6A3B"/>
    <w:multiLevelType w:val="hybridMultilevel"/>
    <w:tmpl w:val="6EFE6E98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3C3B02"/>
    <w:multiLevelType w:val="hybridMultilevel"/>
    <w:tmpl w:val="E7F8A3D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235530C2"/>
    <w:multiLevelType w:val="hybridMultilevel"/>
    <w:tmpl w:val="5B2E482C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7786397"/>
    <w:multiLevelType w:val="hybridMultilevel"/>
    <w:tmpl w:val="EA68442A"/>
    <w:lvl w:ilvl="0" w:tplc="7500D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433D70"/>
    <w:multiLevelType w:val="hybridMultilevel"/>
    <w:tmpl w:val="75E44B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506572"/>
    <w:multiLevelType w:val="multilevel"/>
    <w:tmpl w:val="5510B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1" w15:restartNumberingAfterBreak="0">
    <w:nsid w:val="40A36C7F"/>
    <w:multiLevelType w:val="hybridMultilevel"/>
    <w:tmpl w:val="F17235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313DB"/>
    <w:multiLevelType w:val="hybridMultilevel"/>
    <w:tmpl w:val="B4583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715F9"/>
    <w:multiLevelType w:val="hybridMultilevel"/>
    <w:tmpl w:val="FA3C53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A14562"/>
    <w:multiLevelType w:val="hybridMultilevel"/>
    <w:tmpl w:val="F75AE9D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44675811"/>
    <w:multiLevelType w:val="hybridMultilevel"/>
    <w:tmpl w:val="891A5290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826003A"/>
    <w:multiLevelType w:val="hybridMultilevel"/>
    <w:tmpl w:val="A9A840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9096D46"/>
    <w:multiLevelType w:val="hybridMultilevel"/>
    <w:tmpl w:val="D436D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F545C3"/>
    <w:multiLevelType w:val="hybridMultilevel"/>
    <w:tmpl w:val="226CEB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FDE2096"/>
    <w:multiLevelType w:val="hybridMultilevel"/>
    <w:tmpl w:val="B6D69CB0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BE15C94"/>
    <w:multiLevelType w:val="multilevel"/>
    <w:tmpl w:val="4C3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F462A56"/>
    <w:multiLevelType w:val="hybridMultilevel"/>
    <w:tmpl w:val="69FED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8D60804"/>
    <w:multiLevelType w:val="hybridMultilevel"/>
    <w:tmpl w:val="412A338C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795F11A6"/>
    <w:multiLevelType w:val="hybridMultilevel"/>
    <w:tmpl w:val="8DAA1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908">
    <w:abstractNumId w:val="5"/>
  </w:num>
  <w:num w:numId="2" w16cid:durableId="2110194422">
    <w:abstractNumId w:val="16"/>
  </w:num>
  <w:num w:numId="3" w16cid:durableId="1743678633">
    <w:abstractNumId w:val="37"/>
  </w:num>
  <w:num w:numId="4" w16cid:durableId="1958639973">
    <w:abstractNumId w:val="27"/>
  </w:num>
  <w:num w:numId="5" w16cid:durableId="777259155">
    <w:abstractNumId w:val="26"/>
  </w:num>
  <w:num w:numId="6" w16cid:durableId="220943320">
    <w:abstractNumId w:val="28"/>
  </w:num>
  <w:num w:numId="7" w16cid:durableId="1387139610">
    <w:abstractNumId w:val="9"/>
  </w:num>
  <w:num w:numId="8" w16cid:durableId="1077752762">
    <w:abstractNumId w:val="8"/>
  </w:num>
  <w:num w:numId="9" w16cid:durableId="1439594864">
    <w:abstractNumId w:val="6"/>
  </w:num>
  <w:num w:numId="10" w16cid:durableId="1766223050">
    <w:abstractNumId w:val="30"/>
  </w:num>
  <w:num w:numId="11" w16cid:durableId="657924460">
    <w:abstractNumId w:val="34"/>
  </w:num>
  <w:num w:numId="12" w16cid:durableId="532039828">
    <w:abstractNumId w:val="12"/>
  </w:num>
  <w:num w:numId="13" w16cid:durableId="1154251828">
    <w:abstractNumId w:val="17"/>
  </w:num>
  <w:num w:numId="14" w16cid:durableId="369572440">
    <w:abstractNumId w:val="39"/>
  </w:num>
  <w:num w:numId="15" w16cid:durableId="1907256848">
    <w:abstractNumId w:val="18"/>
  </w:num>
  <w:num w:numId="16" w16cid:durableId="802039763">
    <w:abstractNumId w:val="38"/>
  </w:num>
  <w:num w:numId="17" w16cid:durableId="1399086122">
    <w:abstractNumId w:val="2"/>
  </w:num>
  <w:num w:numId="18" w16cid:durableId="2081830632">
    <w:abstractNumId w:val="10"/>
  </w:num>
  <w:num w:numId="19" w16cid:durableId="1614248892">
    <w:abstractNumId w:val="20"/>
  </w:num>
  <w:num w:numId="20" w16cid:durableId="1933195855">
    <w:abstractNumId w:val="14"/>
  </w:num>
  <w:num w:numId="21" w16cid:durableId="847865782">
    <w:abstractNumId w:val="3"/>
  </w:num>
  <w:num w:numId="22" w16cid:durableId="1263033218">
    <w:abstractNumId w:val="41"/>
  </w:num>
  <w:num w:numId="23" w16cid:durableId="2055155272">
    <w:abstractNumId w:val="35"/>
  </w:num>
  <w:num w:numId="24" w16cid:durableId="1444610168">
    <w:abstractNumId w:val="15"/>
  </w:num>
  <w:num w:numId="25" w16cid:durableId="1561789898">
    <w:abstractNumId w:val="29"/>
  </w:num>
  <w:num w:numId="26" w16cid:durableId="365373516">
    <w:abstractNumId w:val="7"/>
  </w:num>
  <w:num w:numId="27" w16cid:durableId="230237573">
    <w:abstractNumId w:val="11"/>
  </w:num>
  <w:num w:numId="28" w16cid:durableId="330259264">
    <w:abstractNumId w:val="21"/>
  </w:num>
  <w:num w:numId="29" w16cid:durableId="1355183550">
    <w:abstractNumId w:val="32"/>
  </w:num>
  <w:num w:numId="30" w16cid:durableId="251403747">
    <w:abstractNumId w:val="36"/>
  </w:num>
  <w:num w:numId="31" w16cid:durableId="370690796">
    <w:abstractNumId w:val="1"/>
  </w:num>
  <w:num w:numId="32" w16cid:durableId="1747263886">
    <w:abstractNumId w:val="31"/>
  </w:num>
  <w:num w:numId="33" w16cid:durableId="1228029803">
    <w:abstractNumId w:val="13"/>
  </w:num>
  <w:num w:numId="34" w16cid:durableId="1403023866">
    <w:abstractNumId w:val="24"/>
  </w:num>
  <w:num w:numId="35" w16cid:durableId="344475682">
    <w:abstractNumId w:val="23"/>
  </w:num>
  <w:num w:numId="36" w16cid:durableId="808133059">
    <w:abstractNumId w:val="33"/>
  </w:num>
  <w:num w:numId="37" w16cid:durableId="1134526240">
    <w:abstractNumId w:val="25"/>
  </w:num>
  <w:num w:numId="38" w16cid:durableId="402223389">
    <w:abstractNumId w:val="19"/>
  </w:num>
  <w:num w:numId="39" w16cid:durableId="363287646">
    <w:abstractNumId w:val="22"/>
  </w:num>
  <w:num w:numId="40" w16cid:durableId="1119372078">
    <w:abstractNumId w:val="40"/>
  </w:num>
  <w:num w:numId="41" w16cid:durableId="925765094">
    <w:abstractNumId w:val="0"/>
  </w:num>
  <w:num w:numId="42" w16cid:durableId="873418440">
    <w:abstractNumId w:val="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50549"/>
    <w:rsid w:val="00050D36"/>
    <w:rsid w:val="000517C6"/>
    <w:rsid w:val="000624FF"/>
    <w:rsid w:val="00076722"/>
    <w:rsid w:val="00093C5A"/>
    <w:rsid w:val="000A4E65"/>
    <w:rsid w:val="000B274F"/>
    <w:rsid w:val="000B3E77"/>
    <w:rsid w:val="000C06C1"/>
    <w:rsid w:val="000C4918"/>
    <w:rsid w:val="000C6619"/>
    <w:rsid w:val="000D0D47"/>
    <w:rsid w:val="000D3457"/>
    <w:rsid w:val="000E01F4"/>
    <w:rsid w:val="000F7DE9"/>
    <w:rsid w:val="00103773"/>
    <w:rsid w:val="00106250"/>
    <w:rsid w:val="001131ED"/>
    <w:rsid w:val="00124756"/>
    <w:rsid w:val="001335EA"/>
    <w:rsid w:val="0015687C"/>
    <w:rsid w:val="00160195"/>
    <w:rsid w:val="00180423"/>
    <w:rsid w:val="001955A8"/>
    <w:rsid w:val="001A0AFC"/>
    <w:rsid w:val="001A2D86"/>
    <w:rsid w:val="001A32C9"/>
    <w:rsid w:val="001A7BA4"/>
    <w:rsid w:val="001B2E7D"/>
    <w:rsid w:val="001C335A"/>
    <w:rsid w:val="001C7C4D"/>
    <w:rsid w:val="001C7CB4"/>
    <w:rsid w:val="001E167C"/>
    <w:rsid w:val="001E7BC0"/>
    <w:rsid w:val="00220DD3"/>
    <w:rsid w:val="00226D50"/>
    <w:rsid w:val="002344C7"/>
    <w:rsid w:val="002372B1"/>
    <w:rsid w:val="00244F7C"/>
    <w:rsid w:val="00252F67"/>
    <w:rsid w:val="00253FDA"/>
    <w:rsid w:val="00256D8D"/>
    <w:rsid w:val="002572FE"/>
    <w:rsid w:val="002632D3"/>
    <w:rsid w:val="00264B6B"/>
    <w:rsid w:val="00264B82"/>
    <w:rsid w:val="00270124"/>
    <w:rsid w:val="00282CF6"/>
    <w:rsid w:val="002877D0"/>
    <w:rsid w:val="00296284"/>
    <w:rsid w:val="002C529D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102"/>
    <w:rsid w:val="00331ED7"/>
    <w:rsid w:val="003333AB"/>
    <w:rsid w:val="003365AE"/>
    <w:rsid w:val="003577FB"/>
    <w:rsid w:val="00367C72"/>
    <w:rsid w:val="00380C90"/>
    <w:rsid w:val="00384370"/>
    <w:rsid w:val="0039120C"/>
    <w:rsid w:val="003A4296"/>
    <w:rsid w:val="003B5C11"/>
    <w:rsid w:val="003C032E"/>
    <w:rsid w:val="003D71CA"/>
    <w:rsid w:val="003F6399"/>
    <w:rsid w:val="004036DD"/>
    <w:rsid w:val="00414493"/>
    <w:rsid w:val="00433050"/>
    <w:rsid w:val="004438BF"/>
    <w:rsid w:val="00453FE8"/>
    <w:rsid w:val="00454835"/>
    <w:rsid w:val="00461E47"/>
    <w:rsid w:val="00464B32"/>
    <w:rsid w:val="00466FC3"/>
    <w:rsid w:val="004836F9"/>
    <w:rsid w:val="00485449"/>
    <w:rsid w:val="00487157"/>
    <w:rsid w:val="00491C71"/>
    <w:rsid w:val="004B66A3"/>
    <w:rsid w:val="004D2472"/>
    <w:rsid w:val="004D2E84"/>
    <w:rsid w:val="004D585F"/>
    <w:rsid w:val="004D5FF3"/>
    <w:rsid w:val="004E581E"/>
    <w:rsid w:val="004E6BD6"/>
    <w:rsid w:val="004E6D3A"/>
    <w:rsid w:val="004E713D"/>
    <w:rsid w:val="004F6056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9713B"/>
    <w:rsid w:val="005A5A09"/>
    <w:rsid w:val="005D46D2"/>
    <w:rsid w:val="005E4165"/>
    <w:rsid w:val="005F54AD"/>
    <w:rsid w:val="005F74BB"/>
    <w:rsid w:val="00600B71"/>
    <w:rsid w:val="0060776C"/>
    <w:rsid w:val="006233CC"/>
    <w:rsid w:val="0063273B"/>
    <w:rsid w:val="0064777E"/>
    <w:rsid w:val="00654129"/>
    <w:rsid w:val="006574D0"/>
    <w:rsid w:val="00666CF2"/>
    <w:rsid w:val="00674E93"/>
    <w:rsid w:val="00676B29"/>
    <w:rsid w:val="0069667E"/>
    <w:rsid w:val="006A4B3A"/>
    <w:rsid w:val="006B3AE9"/>
    <w:rsid w:val="006D6729"/>
    <w:rsid w:val="006E0808"/>
    <w:rsid w:val="006F74AB"/>
    <w:rsid w:val="00707A89"/>
    <w:rsid w:val="0073196B"/>
    <w:rsid w:val="007366F9"/>
    <w:rsid w:val="007523C0"/>
    <w:rsid w:val="00756072"/>
    <w:rsid w:val="00766BA7"/>
    <w:rsid w:val="007671B4"/>
    <w:rsid w:val="00773A8C"/>
    <w:rsid w:val="0078262D"/>
    <w:rsid w:val="00784929"/>
    <w:rsid w:val="00797EFA"/>
    <w:rsid w:val="007A6034"/>
    <w:rsid w:val="007B5D8C"/>
    <w:rsid w:val="007B6ABF"/>
    <w:rsid w:val="007B6CE5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03F4"/>
    <w:rsid w:val="00851368"/>
    <w:rsid w:val="0085233A"/>
    <w:rsid w:val="00857B2F"/>
    <w:rsid w:val="0087232A"/>
    <w:rsid w:val="00886C22"/>
    <w:rsid w:val="00890CFB"/>
    <w:rsid w:val="008925A9"/>
    <w:rsid w:val="008A1041"/>
    <w:rsid w:val="008A2E50"/>
    <w:rsid w:val="008B0778"/>
    <w:rsid w:val="008B4C24"/>
    <w:rsid w:val="008B7E54"/>
    <w:rsid w:val="008D76CB"/>
    <w:rsid w:val="008E53B6"/>
    <w:rsid w:val="008F10D0"/>
    <w:rsid w:val="008F775A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6928"/>
    <w:rsid w:val="00966015"/>
    <w:rsid w:val="00977AE3"/>
    <w:rsid w:val="00996A4B"/>
    <w:rsid w:val="009976A8"/>
    <w:rsid w:val="009A2674"/>
    <w:rsid w:val="009B08E3"/>
    <w:rsid w:val="009B2B65"/>
    <w:rsid w:val="009B33B6"/>
    <w:rsid w:val="009D49E3"/>
    <w:rsid w:val="00A07DAE"/>
    <w:rsid w:val="00A1287C"/>
    <w:rsid w:val="00A12AA3"/>
    <w:rsid w:val="00A57DFF"/>
    <w:rsid w:val="00A6430C"/>
    <w:rsid w:val="00A72BA7"/>
    <w:rsid w:val="00A7432F"/>
    <w:rsid w:val="00A96037"/>
    <w:rsid w:val="00AA60A0"/>
    <w:rsid w:val="00AA63C5"/>
    <w:rsid w:val="00AD684B"/>
    <w:rsid w:val="00AD6DD0"/>
    <w:rsid w:val="00AD78A6"/>
    <w:rsid w:val="00AF0D8A"/>
    <w:rsid w:val="00AF1E50"/>
    <w:rsid w:val="00B45591"/>
    <w:rsid w:val="00B564AA"/>
    <w:rsid w:val="00B6156F"/>
    <w:rsid w:val="00B6731D"/>
    <w:rsid w:val="00B67679"/>
    <w:rsid w:val="00B85B11"/>
    <w:rsid w:val="00BA046E"/>
    <w:rsid w:val="00BA6A76"/>
    <w:rsid w:val="00BB466E"/>
    <w:rsid w:val="00BB5D21"/>
    <w:rsid w:val="00BC23F8"/>
    <w:rsid w:val="00BC448F"/>
    <w:rsid w:val="00BC76CB"/>
    <w:rsid w:val="00BC78AE"/>
    <w:rsid w:val="00BE7C36"/>
    <w:rsid w:val="00BF2305"/>
    <w:rsid w:val="00C03BC2"/>
    <w:rsid w:val="00C047AF"/>
    <w:rsid w:val="00C1273D"/>
    <w:rsid w:val="00C12E4A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A4523"/>
    <w:rsid w:val="00CA5FFA"/>
    <w:rsid w:val="00CB0DE6"/>
    <w:rsid w:val="00CC2A45"/>
    <w:rsid w:val="00CD38DB"/>
    <w:rsid w:val="00CD46E1"/>
    <w:rsid w:val="00CF6BF0"/>
    <w:rsid w:val="00CF76E4"/>
    <w:rsid w:val="00D03B93"/>
    <w:rsid w:val="00D05B9C"/>
    <w:rsid w:val="00D13989"/>
    <w:rsid w:val="00D15B79"/>
    <w:rsid w:val="00D16040"/>
    <w:rsid w:val="00D17FF4"/>
    <w:rsid w:val="00D21EF7"/>
    <w:rsid w:val="00D252B7"/>
    <w:rsid w:val="00D42548"/>
    <w:rsid w:val="00D44AE1"/>
    <w:rsid w:val="00D45B12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E05628"/>
    <w:rsid w:val="00E10D86"/>
    <w:rsid w:val="00E12E26"/>
    <w:rsid w:val="00E14ADD"/>
    <w:rsid w:val="00E227A8"/>
    <w:rsid w:val="00E400A6"/>
    <w:rsid w:val="00E41686"/>
    <w:rsid w:val="00E50DCE"/>
    <w:rsid w:val="00E71901"/>
    <w:rsid w:val="00E73E76"/>
    <w:rsid w:val="00E76F65"/>
    <w:rsid w:val="00E77AF3"/>
    <w:rsid w:val="00E862FF"/>
    <w:rsid w:val="00EA2026"/>
    <w:rsid w:val="00EA3B37"/>
    <w:rsid w:val="00EB49B4"/>
    <w:rsid w:val="00EB5578"/>
    <w:rsid w:val="00ED3FDD"/>
    <w:rsid w:val="00EF25A5"/>
    <w:rsid w:val="00EF47B1"/>
    <w:rsid w:val="00EF4AFE"/>
    <w:rsid w:val="00EF6D62"/>
    <w:rsid w:val="00F02CD4"/>
    <w:rsid w:val="00F044D7"/>
    <w:rsid w:val="00F15244"/>
    <w:rsid w:val="00F308C4"/>
    <w:rsid w:val="00F472E5"/>
    <w:rsid w:val="00F51FEF"/>
    <w:rsid w:val="00F52AA0"/>
    <w:rsid w:val="00F57059"/>
    <w:rsid w:val="00F82982"/>
    <w:rsid w:val="00F91B7C"/>
    <w:rsid w:val="00F9213C"/>
    <w:rsid w:val="00F9737B"/>
    <w:rsid w:val="00F97B91"/>
    <w:rsid w:val="00FC60CD"/>
    <w:rsid w:val="00FD5BDC"/>
    <w:rsid w:val="00FD68CA"/>
    <w:rsid w:val="00FD7F1E"/>
    <w:rsid w:val="00FF3340"/>
    <w:rsid w:val="00FF3ECB"/>
    <w:rsid w:val="01B976C0"/>
    <w:rsid w:val="037DAD79"/>
    <w:rsid w:val="053767B1"/>
    <w:rsid w:val="094AC1E0"/>
    <w:rsid w:val="18613EB3"/>
    <w:rsid w:val="1B6BEBA9"/>
    <w:rsid w:val="1C3B367C"/>
    <w:rsid w:val="2F21EB9D"/>
    <w:rsid w:val="353985B7"/>
    <w:rsid w:val="3B129766"/>
    <w:rsid w:val="3DA7AE18"/>
    <w:rsid w:val="3E893EE7"/>
    <w:rsid w:val="43621F7D"/>
    <w:rsid w:val="4E844404"/>
    <w:rsid w:val="4FC48014"/>
    <w:rsid w:val="5038422A"/>
    <w:rsid w:val="55868F8D"/>
    <w:rsid w:val="55A33BE6"/>
    <w:rsid w:val="5896E34C"/>
    <w:rsid w:val="5A69656B"/>
    <w:rsid w:val="5F63EE7E"/>
    <w:rsid w:val="65D4598E"/>
    <w:rsid w:val="67BA70EB"/>
    <w:rsid w:val="696375D5"/>
    <w:rsid w:val="6BBF38A1"/>
    <w:rsid w:val="72B68052"/>
    <w:rsid w:val="730F9D77"/>
    <w:rsid w:val="7D7E90DD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99"/>
    <w:unhideWhenUsed/>
    <w:rsid w:val="00F9737B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33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g" Id="rId14" /><Relationship Type="http://schemas.openxmlformats.org/officeDocument/2006/relationships/footer" Target="footer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Roteiro de Prática - Física I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Física Geral e Experimental</dc:title>
  <dc:subject/>
  <dc:creator>Natalia de Mesquita Matheus</dc:creator>
  <keywords/>
  <dc:description/>
  <lastModifiedBy>Kaua Alexandre Enger Silva</lastModifiedBy>
  <revision>3</revision>
  <lastPrinted>2006-08-31T06:40:00.0000000Z</lastPrinted>
  <dcterms:created xsi:type="dcterms:W3CDTF">2025-10-20T16:18:00.0000000Z</dcterms:created>
  <dcterms:modified xsi:type="dcterms:W3CDTF">2026-04-29T17:49:34.8259941Z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